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3703" w14:textId="743C5B86" w:rsidR="00B2659E" w:rsidRPr="00B2659E" w:rsidRDefault="00B2659E" w:rsidP="00B2659E">
      <w:pPr>
        <w:rPr>
          <w:rFonts w:ascii="ƒCí6t" w:hAnsi="ƒCí6t" w:cs="ƒCí6t"/>
          <w:i/>
          <w:iCs/>
        </w:rPr>
      </w:pPr>
      <w:r>
        <w:rPr>
          <w:rFonts w:ascii="ƒCí6t" w:hAnsi="ƒCí6t" w:cs="ƒCí6t"/>
          <w:i/>
          <w:iCs/>
        </w:rPr>
        <w:t>Minutes of Weekly Meeting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18"/>
        <w:gridCol w:w="8215"/>
      </w:tblGrid>
      <w:tr w:rsidR="001855A1" w:rsidRPr="00C800E3" w14:paraId="5307C4DC" w14:textId="77777777" w:rsidTr="00B2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</w:tcPr>
          <w:p w14:paraId="5BF73C58" w14:textId="77777777" w:rsidR="001855A1" w:rsidRPr="00C800E3" w:rsidRDefault="001855A1" w:rsidP="00272EC9">
            <w:pPr>
              <w:tabs>
                <w:tab w:val="left" w:pos="993"/>
              </w:tabs>
              <w:rPr>
                <w:rFonts w:ascii="Cera PRO" w:hAnsi="Cera PRO"/>
                <w:sz w:val="18"/>
                <w:szCs w:val="18"/>
              </w:rPr>
            </w:pPr>
          </w:p>
        </w:tc>
        <w:tc>
          <w:tcPr>
            <w:tcW w:w="8215" w:type="dxa"/>
          </w:tcPr>
          <w:p w14:paraId="36D2E0D3" w14:textId="77777777" w:rsidR="001855A1" w:rsidRPr="00C800E3" w:rsidRDefault="001855A1" w:rsidP="00272EC9">
            <w:pPr>
              <w:tabs>
                <w:tab w:val="left" w:pos="99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ra PRO" w:hAnsi="Cera PRO"/>
                <w:b/>
                <w:bCs/>
                <w:sz w:val="18"/>
                <w:szCs w:val="18"/>
              </w:rPr>
            </w:pPr>
          </w:p>
        </w:tc>
      </w:tr>
      <w:tr w:rsidR="004F5638" w:rsidRPr="009677A2" w14:paraId="0E36D104" w14:textId="77777777" w:rsidTr="00B2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C180D54" w14:textId="2C5678D5" w:rsidR="004F5638" w:rsidRPr="009677A2" w:rsidRDefault="00C800E3" w:rsidP="00272EC9">
            <w:pPr>
              <w:tabs>
                <w:tab w:val="left" w:pos="993"/>
              </w:tabs>
              <w:rPr>
                <w:rFonts w:ascii="Cera PRO" w:hAnsi="Cera PRO"/>
                <w:sz w:val="18"/>
                <w:szCs w:val="18"/>
              </w:rPr>
            </w:pPr>
            <w:r>
              <w:rPr>
                <w:rFonts w:ascii="Cera PRO" w:hAnsi="Cera PRO"/>
                <w:sz w:val="18"/>
                <w:szCs w:val="18"/>
              </w:rPr>
              <w:t>Date</w:t>
            </w:r>
          </w:p>
        </w:tc>
        <w:tc>
          <w:tcPr>
            <w:tcW w:w="8215" w:type="dxa"/>
          </w:tcPr>
          <w:p w14:paraId="71C42E72" w14:textId="56896BDD" w:rsidR="004F5638" w:rsidRPr="009677A2" w:rsidRDefault="00FA3045" w:rsidP="00272EC9">
            <w:pPr>
              <w:tabs>
                <w:tab w:val="left" w:pos="99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 PRO" w:hAnsi="Cera PRO"/>
                <w:b/>
                <w:bCs/>
                <w:sz w:val="18"/>
                <w:szCs w:val="18"/>
              </w:rPr>
            </w:pPr>
            <w:r>
              <w:rPr>
                <w:rFonts w:ascii="Cera PRO" w:hAnsi="Cera PRO"/>
                <w:b/>
                <w:bCs/>
                <w:sz w:val="18"/>
                <w:szCs w:val="18"/>
              </w:rPr>
              <w:t xml:space="preserve">February </w:t>
            </w:r>
            <w:r w:rsidR="00B2659E">
              <w:rPr>
                <w:rFonts w:ascii="Cera PRO" w:hAnsi="Cera PRO"/>
                <w:b/>
                <w:bCs/>
                <w:sz w:val="18"/>
                <w:szCs w:val="18"/>
              </w:rPr>
              <w:t>16</w:t>
            </w:r>
            <w:r>
              <w:rPr>
                <w:rFonts w:ascii="Cera PRO" w:hAnsi="Cera PRO"/>
                <w:b/>
                <w:bCs/>
                <w:sz w:val="18"/>
                <w:szCs w:val="18"/>
              </w:rPr>
              <w:t>,</w:t>
            </w:r>
            <w:r w:rsidR="0055373D">
              <w:rPr>
                <w:rFonts w:ascii="Cera PRO" w:hAnsi="Cera PRO"/>
                <w:b/>
                <w:bCs/>
                <w:sz w:val="18"/>
                <w:szCs w:val="18"/>
              </w:rPr>
              <w:t xml:space="preserve"> </w:t>
            </w:r>
            <w:r w:rsidR="004F5638" w:rsidRPr="009677A2">
              <w:rPr>
                <w:rFonts w:ascii="Cera PRO" w:hAnsi="Cera PRO"/>
                <w:b/>
                <w:bCs/>
                <w:sz w:val="18"/>
                <w:szCs w:val="18"/>
              </w:rPr>
              <w:t>202</w:t>
            </w:r>
            <w:r w:rsidR="009677A2">
              <w:rPr>
                <w:rFonts w:ascii="Cera PRO" w:hAnsi="Cera PRO"/>
                <w:b/>
                <w:bCs/>
                <w:sz w:val="18"/>
                <w:szCs w:val="18"/>
              </w:rPr>
              <w:t>6</w:t>
            </w:r>
          </w:p>
        </w:tc>
      </w:tr>
      <w:tr w:rsidR="00BF3949" w:rsidRPr="009677A2" w14:paraId="37286A02" w14:textId="77777777" w:rsidTr="00B26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80CE7C" w14:textId="38D4D419" w:rsidR="00BF3949" w:rsidRPr="009677A2" w:rsidRDefault="000C376E" w:rsidP="00BF3949">
            <w:pPr>
              <w:tabs>
                <w:tab w:val="left" w:pos="993"/>
              </w:tabs>
              <w:rPr>
                <w:rFonts w:ascii="Cera PRO" w:hAnsi="Cera PRO"/>
                <w:sz w:val="18"/>
                <w:szCs w:val="18"/>
              </w:rPr>
            </w:pPr>
            <w:proofErr w:type="spellStart"/>
            <w:r>
              <w:rPr>
                <w:rFonts w:ascii="Cera PRO" w:hAnsi="Cera PRO"/>
                <w:sz w:val="18"/>
                <w:szCs w:val="18"/>
              </w:rPr>
              <w:t>Participans</w:t>
            </w:r>
            <w:proofErr w:type="spellEnd"/>
            <w:r w:rsidR="00BF3949" w:rsidRPr="009677A2">
              <w:rPr>
                <w:rFonts w:ascii="Cera PRO" w:hAnsi="Cera PRO"/>
                <w:sz w:val="18"/>
                <w:szCs w:val="18"/>
              </w:rPr>
              <w:t xml:space="preserve"> </w:t>
            </w:r>
          </w:p>
        </w:tc>
        <w:tc>
          <w:tcPr>
            <w:tcW w:w="8215" w:type="dxa"/>
          </w:tcPr>
          <w:p w14:paraId="2B1F08B8" w14:textId="2DFAAD9E" w:rsidR="00BF3949" w:rsidRPr="000C376E" w:rsidRDefault="00B2659E" w:rsidP="00BF3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 PRO" w:hAnsi="Cera PRO"/>
                <w:sz w:val="18"/>
                <w:szCs w:val="18"/>
              </w:rPr>
            </w:pPr>
            <w:r w:rsidRPr="00B2659E">
              <w:rPr>
                <w:rFonts w:ascii="Cera PRO" w:hAnsi="Cera PRO"/>
                <w:sz w:val="18"/>
                <w:szCs w:val="18"/>
              </w:rPr>
              <w:t>Prof. Dr.</w:t>
            </w:r>
            <w:r w:rsidRPr="00B2659E">
              <w:rPr>
                <w:rFonts w:ascii="Cera PRO" w:eastAsiaTheme="majorEastAsia" w:hAnsi="Cera PRO"/>
                <w:sz w:val="18"/>
                <w:szCs w:val="18"/>
              </w:rPr>
              <w:t> Ben Souissi</w:t>
            </w:r>
            <w:r w:rsidR="00BF3949" w:rsidRPr="000C376E">
              <w:rPr>
                <w:rFonts w:ascii="Cera PRO" w:hAnsi="Cera PRO"/>
                <w:sz w:val="18"/>
                <w:szCs w:val="18"/>
              </w:rPr>
              <w:tab/>
            </w:r>
          </w:p>
          <w:p w14:paraId="3451B8B0" w14:textId="1FE04E2C" w:rsidR="00B2659E" w:rsidRPr="000C376E" w:rsidRDefault="00B2659E" w:rsidP="00B26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 PRO" w:hAnsi="Cera PRO"/>
                <w:b/>
                <w:bCs/>
                <w:sz w:val="18"/>
                <w:szCs w:val="18"/>
                <w:lang w:val="en-GB"/>
              </w:rPr>
            </w:pPr>
            <w:r w:rsidRPr="000C376E">
              <w:rPr>
                <w:rFonts w:ascii="Cera PRO" w:hAnsi="Cera PRO"/>
                <w:sz w:val="18"/>
                <w:szCs w:val="18"/>
              </w:rPr>
              <w:t>Nikita Golovanov</w:t>
            </w:r>
            <w:r w:rsidRPr="000C376E">
              <w:rPr>
                <w:rFonts w:ascii="Cera PRO" w:hAnsi="Cera PRO"/>
                <w:sz w:val="18"/>
                <w:szCs w:val="18"/>
                <w:lang w:val="en-GB"/>
              </w:rPr>
              <w:t xml:space="preserve"> </w:t>
            </w:r>
          </w:p>
          <w:p w14:paraId="707E44F5" w14:textId="7F87CE8D" w:rsidR="00BF3949" w:rsidRPr="000C376E" w:rsidRDefault="00BF3949" w:rsidP="00BF3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 PRO" w:hAnsi="Cera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1855A1" w:rsidRPr="009677A2" w14:paraId="0FE92249" w14:textId="77777777" w:rsidTr="00B2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477A412" w14:textId="67DBCDD2" w:rsidR="001855A1" w:rsidRPr="009677A2" w:rsidRDefault="00C7708A" w:rsidP="00272EC9">
            <w:pPr>
              <w:tabs>
                <w:tab w:val="left" w:pos="993"/>
              </w:tabs>
              <w:rPr>
                <w:rFonts w:ascii="Cera PRO" w:hAnsi="Cera PRO"/>
                <w:sz w:val="18"/>
                <w:szCs w:val="18"/>
                <w:lang w:val="en-GB"/>
              </w:rPr>
            </w:pPr>
            <w:r w:rsidRPr="00C7708A">
              <w:rPr>
                <w:rFonts w:ascii="Cera PRO" w:hAnsi="Cera PRO"/>
                <w:sz w:val="18"/>
                <w:szCs w:val="18"/>
                <w:lang w:val="en-GB"/>
              </w:rPr>
              <w:t>Minute-taker</w:t>
            </w:r>
          </w:p>
        </w:tc>
        <w:tc>
          <w:tcPr>
            <w:tcW w:w="8215" w:type="dxa"/>
          </w:tcPr>
          <w:p w14:paraId="1CDE1C1C" w14:textId="60E502F9" w:rsidR="00277AFB" w:rsidRPr="009677A2" w:rsidRDefault="00FA3045" w:rsidP="00C7708A">
            <w:pPr>
              <w:tabs>
                <w:tab w:val="left" w:pos="99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 PRO" w:hAnsi="Cera PRO"/>
                <w:sz w:val="18"/>
                <w:szCs w:val="18"/>
                <w:lang w:val="en-GB"/>
              </w:rPr>
            </w:pPr>
            <w:r>
              <w:rPr>
                <w:rFonts w:ascii="Cera PRO" w:hAnsi="Cera PRO"/>
                <w:sz w:val="18"/>
                <w:szCs w:val="18"/>
                <w:lang w:val="en-GB"/>
              </w:rPr>
              <w:t>Amir Ranjbar Maki</w:t>
            </w:r>
          </w:p>
        </w:tc>
      </w:tr>
      <w:tr w:rsidR="00C7708A" w:rsidRPr="009677A2" w14:paraId="520E806C" w14:textId="77777777" w:rsidTr="00B26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C040F8D" w14:textId="77777777" w:rsidR="00C7708A" w:rsidRPr="00C7708A" w:rsidRDefault="00C7708A" w:rsidP="00272EC9">
            <w:pPr>
              <w:tabs>
                <w:tab w:val="left" w:pos="993"/>
              </w:tabs>
              <w:rPr>
                <w:rFonts w:ascii="Cera PRO" w:hAnsi="Cera PRO"/>
                <w:sz w:val="18"/>
                <w:szCs w:val="18"/>
                <w:lang w:val="en-GB"/>
              </w:rPr>
            </w:pPr>
          </w:p>
        </w:tc>
        <w:tc>
          <w:tcPr>
            <w:tcW w:w="8215" w:type="dxa"/>
          </w:tcPr>
          <w:p w14:paraId="02D575A2" w14:textId="77777777" w:rsidR="00C7708A" w:rsidRPr="009677A2" w:rsidRDefault="00C7708A" w:rsidP="00272EC9">
            <w:pPr>
              <w:tabs>
                <w:tab w:val="left" w:pos="99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 PRO" w:hAnsi="Cera PRO"/>
                <w:sz w:val="18"/>
                <w:szCs w:val="18"/>
                <w:lang w:val="en-GB"/>
              </w:rPr>
            </w:pPr>
          </w:p>
        </w:tc>
      </w:tr>
    </w:tbl>
    <w:p w14:paraId="46476CC4" w14:textId="77777777" w:rsidR="00B2659E" w:rsidRDefault="00B2659E" w:rsidP="00CB37F2">
      <w:pPr>
        <w:tabs>
          <w:tab w:val="left" w:pos="284"/>
        </w:tabs>
        <w:rPr>
          <w:rFonts w:ascii="Cera PRO" w:hAnsi="Cera PRO"/>
          <w:b/>
          <w:bCs/>
          <w:color w:val="366C80"/>
          <w:sz w:val="28"/>
          <w:szCs w:val="28"/>
        </w:rPr>
      </w:pPr>
    </w:p>
    <w:p w14:paraId="3AF32516" w14:textId="7704A704" w:rsidR="00420F87" w:rsidRPr="009677A2" w:rsidRDefault="00963C23" w:rsidP="00CB37F2">
      <w:pPr>
        <w:tabs>
          <w:tab w:val="left" w:pos="284"/>
        </w:tabs>
        <w:rPr>
          <w:rFonts w:ascii="Cera PRO" w:hAnsi="Cera PRO"/>
          <w:b/>
          <w:bCs/>
          <w:color w:val="63BA8B"/>
          <w:sz w:val="28"/>
          <w:szCs w:val="28"/>
        </w:rPr>
      </w:pPr>
      <w:r>
        <w:rPr>
          <w:rFonts w:ascii="Cera PRO" w:hAnsi="Cera PRO"/>
          <w:b/>
          <w:bCs/>
          <w:color w:val="366C80"/>
          <w:sz w:val="28"/>
          <w:szCs w:val="28"/>
        </w:rPr>
        <w:t>Discussion Points</w:t>
      </w:r>
    </w:p>
    <w:p w14:paraId="1CE282C1" w14:textId="77777777" w:rsidR="00420F87" w:rsidRPr="009677A2" w:rsidRDefault="00420F87" w:rsidP="00CB37F2">
      <w:pPr>
        <w:tabs>
          <w:tab w:val="left" w:pos="284"/>
        </w:tabs>
        <w:rPr>
          <w:rFonts w:ascii="Cera PRO" w:hAnsi="Cera PRO"/>
          <w:sz w:val="18"/>
          <w:szCs w:val="18"/>
        </w:rPr>
      </w:pPr>
    </w:p>
    <w:p w14:paraId="4E0AB0D3" w14:textId="5F210303" w:rsidR="00FE7701" w:rsidRPr="00420313" w:rsidRDefault="00963C23" w:rsidP="00827618">
      <w:pPr>
        <w:pStyle w:val="ListParagraph"/>
        <w:numPr>
          <w:ilvl w:val="0"/>
          <w:numId w:val="4"/>
        </w:numPr>
        <w:tabs>
          <w:tab w:val="left" w:pos="851"/>
          <w:tab w:val="left" w:pos="1276"/>
        </w:tabs>
        <w:spacing w:after="120"/>
        <w:ind w:left="425" w:hanging="425"/>
        <w:contextualSpacing w:val="0"/>
        <w:rPr>
          <w:rFonts w:ascii="Cera PRO" w:hAnsi="Cera PRO"/>
          <w:b/>
          <w:bCs/>
          <w:caps/>
          <w:color w:val="366C80"/>
          <w:sz w:val="20"/>
          <w:szCs w:val="20"/>
        </w:rPr>
      </w:pPr>
      <w:r w:rsidRPr="00420313">
        <w:rPr>
          <w:rFonts w:ascii="Cera PRO" w:hAnsi="Cera PRO"/>
          <w:b/>
          <w:bCs/>
          <w:caps/>
          <w:color w:val="366C80"/>
          <w:sz w:val="20"/>
          <w:szCs w:val="20"/>
        </w:rPr>
        <w:t xml:space="preserve">Documentation Presentation </w:t>
      </w:r>
    </w:p>
    <w:p w14:paraId="36ADBE08" w14:textId="3974C4CD" w:rsidR="00963C23" w:rsidRPr="00420313" w:rsidRDefault="00963C23" w:rsidP="00420313">
      <w:pPr>
        <w:pStyle w:val="NoSpacing"/>
        <w:rPr>
          <w:rFonts w:ascii="Cera PRO" w:hAnsi="Cera PRO"/>
          <w:sz w:val="20"/>
          <w:szCs w:val="20"/>
        </w:rPr>
      </w:pPr>
      <w:r w:rsidRPr="00420313">
        <w:rPr>
          <w:rFonts w:ascii="Cera PRO" w:hAnsi="Cera PRO"/>
          <w:sz w:val="20"/>
          <w:szCs w:val="20"/>
        </w:rPr>
        <w:t>Dr. Swassie presented and discussed the following documents:</w:t>
      </w:r>
    </w:p>
    <w:p w14:paraId="4260172B" w14:textId="77777777" w:rsidR="00963C23" w:rsidRPr="00420313" w:rsidRDefault="00963C23" w:rsidP="00420313">
      <w:pPr>
        <w:pStyle w:val="NoSpacing"/>
        <w:numPr>
          <w:ilvl w:val="0"/>
          <w:numId w:val="20"/>
        </w:numPr>
        <w:rPr>
          <w:rFonts w:ascii="Cera PRO" w:hAnsi="Cera PRO"/>
          <w:sz w:val="20"/>
          <w:szCs w:val="20"/>
        </w:rPr>
      </w:pPr>
      <w:r w:rsidRPr="00420313">
        <w:rPr>
          <w:rFonts w:ascii="Cera PRO" w:hAnsi="Cera PRO"/>
          <w:sz w:val="20"/>
          <w:szCs w:val="20"/>
        </w:rPr>
        <w:t>Project guidelines.</w:t>
      </w:r>
    </w:p>
    <w:p w14:paraId="02D5AF64" w14:textId="4541E0BC" w:rsidR="00963C23" w:rsidRPr="00420313" w:rsidRDefault="00963C23" w:rsidP="00420313">
      <w:pPr>
        <w:pStyle w:val="NoSpacing"/>
        <w:numPr>
          <w:ilvl w:val="0"/>
          <w:numId w:val="20"/>
        </w:numPr>
        <w:rPr>
          <w:rFonts w:ascii="Cera PRO" w:hAnsi="Cera PRO"/>
          <w:sz w:val="20"/>
          <w:szCs w:val="20"/>
        </w:rPr>
      </w:pPr>
      <w:r w:rsidRPr="00420313">
        <w:rPr>
          <w:rFonts w:ascii="Cera PRO" w:hAnsi="Cera PRO"/>
          <w:sz w:val="20"/>
          <w:szCs w:val="20"/>
        </w:rPr>
        <w:t>Step-by-step guide for accessing and citing references using Google search</w:t>
      </w:r>
      <w:r w:rsidR="00420313" w:rsidRPr="00420313">
        <w:rPr>
          <w:rFonts w:ascii="Cera PRO" w:hAnsi="Cera PRO"/>
          <w:sz w:val="20"/>
          <w:szCs w:val="20"/>
        </w:rPr>
        <w:t xml:space="preserve"> and </w:t>
      </w:r>
      <w:r w:rsidRPr="00420313">
        <w:rPr>
          <w:rFonts w:ascii="Cera PRO" w:hAnsi="Cera PRO"/>
          <w:sz w:val="20"/>
          <w:szCs w:val="20"/>
        </w:rPr>
        <w:t>LaTeX</w:t>
      </w:r>
    </w:p>
    <w:p w14:paraId="5AB64D4B" w14:textId="77777777" w:rsidR="00963C23" w:rsidRPr="00420313" w:rsidRDefault="00963C23" w:rsidP="00420313">
      <w:pPr>
        <w:pStyle w:val="NoSpacing"/>
        <w:numPr>
          <w:ilvl w:val="0"/>
          <w:numId w:val="20"/>
        </w:numPr>
        <w:rPr>
          <w:rFonts w:ascii="Cera PRO" w:hAnsi="Cera PRO"/>
          <w:sz w:val="20"/>
          <w:szCs w:val="20"/>
        </w:rPr>
      </w:pPr>
      <w:r w:rsidRPr="00420313">
        <w:rPr>
          <w:rFonts w:ascii="Cera PRO" w:hAnsi="Cera PRO"/>
          <w:sz w:val="20"/>
          <w:szCs w:val="20"/>
        </w:rPr>
        <w:t>Bachelor thesis example.</w:t>
      </w:r>
    </w:p>
    <w:p w14:paraId="584CA7CC" w14:textId="141468E9" w:rsidR="00420313" w:rsidRDefault="00420313" w:rsidP="00420313">
      <w:pPr>
        <w:pStyle w:val="NoSpacing"/>
        <w:numPr>
          <w:ilvl w:val="0"/>
          <w:numId w:val="20"/>
        </w:numPr>
        <w:rPr>
          <w:rFonts w:ascii="Cera PRO" w:hAnsi="Cera PRO"/>
          <w:sz w:val="20"/>
          <w:szCs w:val="20"/>
        </w:rPr>
      </w:pPr>
      <w:r w:rsidRPr="00420313">
        <w:rPr>
          <w:rFonts w:ascii="Cera PRO" w:hAnsi="Cera PRO"/>
          <w:sz w:val="20"/>
          <w:szCs w:val="20"/>
        </w:rPr>
        <w:t>Bachelor thesis signed task</w:t>
      </w:r>
      <w:r w:rsidR="00E91592">
        <w:rPr>
          <w:rFonts w:ascii="Cera PRO" w:hAnsi="Cera PRO"/>
          <w:sz w:val="20"/>
          <w:szCs w:val="20"/>
        </w:rPr>
        <w:t>.</w:t>
      </w:r>
    </w:p>
    <w:p w14:paraId="0E8CCD78" w14:textId="41772D5F" w:rsidR="00420313" w:rsidRDefault="00420313" w:rsidP="00420313">
      <w:pPr>
        <w:pStyle w:val="NoSpacing"/>
        <w:numPr>
          <w:ilvl w:val="0"/>
          <w:numId w:val="20"/>
        </w:numPr>
        <w:rPr>
          <w:rFonts w:ascii="Cera PRO" w:hAnsi="Cera PRO"/>
          <w:sz w:val="20"/>
          <w:szCs w:val="20"/>
        </w:rPr>
      </w:pPr>
      <w:r>
        <w:rPr>
          <w:rFonts w:ascii="Cera PRO" w:hAnsi="Cera PRO"/>
          <w:sz w:val="20"/>
          <w:szCs w:val="20"/>
        </w:rPr>
        <w:t xml:space="preserve">Lecture on </w:t>
      </w:r>
      <w:r w:rsidR="00E91592">
        <w:rPr>
          <w:rFonts w:ascii="Cera PRO" w:hAnsi="Cera PRO"/>
          <w:sz w:val="20"/>
          <w:szCs w:val="20"/>
        </w:rPr>
        <w:t xml:space="preserve">Agentic-AI. </w:t>
      </w:r>
    </w:p>
    <w:p w14:paraId="14633F72" w14:textId="77777777" w:rsidR="00420313" w:rsidRPr="00420313" w:rsidRDefault="00420313" w:rsidP="00420313">
      <w:pPr>
        <w:pStyle w:val="NoSpacing"/>
        <w:ind w:left="720"/>
        <w:rPr>
          <w:rFonts w:ascii="Cera PRO" w:hAnsi="Cera PRO"/>
          <w:sz w:val="20"/>
          <w:szCs w:val="20"/>
        </w:rPr>
      </w:pPr>
    </w:p>
    <w:p w14:paraId="4F6EBDD3" w14:textId="59CE3ED0" w:rsidR="00963C23" w:rsidRPr="00420313" w:rsidRDefault="00963C23" w:rsidP="00420313">
      <w:pPr>
        <w:pStyle w:val="ListParagraph"/>
        <w:numPr>
          <w:ilvl w:val="0"/>
          <w:numId w:val="4"/>
        </w:numPr>
        <w:tabs>
          <w:tab w:val="left" w:pos="851"/>
          <w:tab w:val="left" w:pos="1276"/>
        </w:tabs>
        <w:spacing w:after="120"/>
        <w:ind w:left="425" w:hanging="425"/>
        <w:contextualSpacing w:val="0"/>
        <w:rPr>
          <w:rFonts w:ascii="Cera PRO" w:hAnsi="Cera PRO"/>
          <w:b/>
          <w:bCs/>
          <w:caps/>
          <w:color w:val="366C80"/>
          <w:sz w:val="20"/>
          <w:szCs w:val="20"/>
        </w:rPr>
      </w:pPr>
      <w:r w:rsidRPr="00420313">
        <w:rPr>
          <w:rFonts w:ascii="Cera PRO" w:hAnsi="Cera PRO"/>
          <w:b/>
          <w:bCs/>
          <w:caps/>
          <w:color w:val="366C80"/>
          <w:sz w:val="20"/>
          <w:szCs w:val="20"/>
        </w:rPr>
        <w:t>Research Work Guidance</w:t>
      </w:r>
    </w:p>
    <w:p w14:paraId="66752BE8" w14:textId="77777777" w:rsidR="00963C23" w:rsidRPr="00963C23" w:rsidRDefault="00963C23" w:rsidP="00420313">
      <w:pPr>
        <w:pStyle w:val="NoSpacing"/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 xml:space="preserve">Dr. </w:t>
      </w:r>
      <w:proofErr w:type="spellStart"/>
      <w:r w:rsidRPr="00963C23">
        <w:rPr>
          <w:rFonts w:ascii="Cera PRO" w:hAnsi="Cera PRO"/>
          <w:sz w:val="20"/>
          <w:szCs w:val="20"/>
        </w:rPr>
        <w:t>Swassie</w:t>
      </w:r>
      <w:proofErr w:type="spellEnd"/>
      <w:r w:rsidRPr="00963C23">
        <w:rPr>
          <w:rFonts w:ascii="Cera PRO" w:hAnsi="Cera PRO"/>
          <w:sz w:val="20"/>
          <w:szCs w:val="20"/>
        </w:rPr>
        <w:t xml:space="preserve"> provided instructions on the research approach and tasks for the first month:</w:t>
      </w:r>
    </w:p>
    <w:p w14:paraId="38223E78" w14:textId="77777777" w:rsidR="00963C23" w:rsidRPr="00963C23" w:rsidRDefault="00963C23" w:rsidP="00420313">
      <w:pPr>
        <w:pStyle w:val="NoSpacing"/>
        <w:numPr>
          <w:ilvl w:val="0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Formulation of the research question.</w:t>
      </w:r>
    </w:p>
    <w:p w14:paraId="14C35D9C" w14:textId="77777777" w:rsidR="00963C23" w:rsidRPr="00963C23" w:rsidRDefault="00963C23" w:rsidP="00420313">
      <w:pPr>
        <w:pStyle w:val="NoSpacing"/>
        <w:numPr>
          <w:ilvl w:val="0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Conducting research in a structured manner.</w:t>
      </w:r>
    </w:p>
    <w:p w14:paraId="25EADF3F" w14:textId="77777777" w:rsidR="00963C23" w:rsidRPr="00963C23" w:rsidRDefault="00963C23" w:rsidP="00420313">
      <w:pPr>
        <w:pStyle w:val="NoSpacing"/>
        <w:numPr>
          <w:ilvl w:val="0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Setting up project management tools and resources:</w:t>
      </w:r>
    </w:p>
    <w:p w14:paraId="3E8348DB" w14:textId="77777777" w:rsidR="00963C23" w:rsidRPr="00963C23" w:rsidRDefault="00963C23" w:rsidP="00420313">
      <w:pPr>
        <w:pStyle w:val="NoSpacing"/>
        <w:numPr>
          <w:ilvl w:val="1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Git repository.</w:t>
      </w:r>
    </w:p>
    <w:p w14:paraId="4D8ED2A6" w14:textId="77777777" w:rsidR="00963C23" w:rsidRPr="00963C23" w:rsidRDefault="00963C23" w:rsidP="00420313">
      <w:pPr>
        <w:pStyle w:val="NoSpacing"/>
        <w:numPr>
          <w:ilvl w:val="1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JIRA for task tracking.</w:t>
      </w:r>
    </w:p>
    <w:p w14:paraId="7B340304" w14:textId="77777777" w:rsidR="00963C23" w:rsidRPr="00963C23" w:rsidRDefault="00963C23" w:rsidP="00420313">
      <w:pPr>
        <w:pStyle w:val="NoSpacing"/>
        <w:numPr>
          <w:ilvl w:val="1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Overleaf for document collaboration (provide the link).</w:t>
      </w:r>
    </w:p>
    <w:p w14:paraId="1564B30E" w14:textId="77777777" w:rsidR="00963C23" w:rsidRPr="00963C23" w:rsidRDefault="00963C23" w:rsidP="00420313">
      <w:pPr>
        <w:pStyle w:val="NoSpacing"/>
        <w:numPr>
          <w:ilvl w:val="0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Contacting the external client.</w:t>
      </w:r>
    </w:p>
    <w:p w14:paraId="5335EAA4" w14:textId="77777777" w:rsidR="00963C23" w:rsidRPr="00963C23" w:rsidRDefault="00963C23" w:rsidP="00420313">
      <w:pPr>
        <w:pStyle w:val="NoSpacing"/>
        <w:numPr>
          <w:ilvl w:val="0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Creating structured minutes of meetings (PV).</w:t>
      </w:r>
    </w:p>
    <w:p w14:paraId="56776527" w14:textId="77777777" w:rsidR="00963C23" w:rsidRPr="00963C23" w:rsidRDefault="00963C23" w:rsidP="00420313">
      <w:pPr>
        <w:pStyle w:val="NoSpacing"/>
        <w:numPr>
          <w:ilvl w:val="0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Preparing a work plan.</w:t>
      </w:r>
    </w:p>
    <w:p w14:paraId="3D705F43" w14:textId="07DF5264" w:rsidR="00963C23" w:rsidRDefault="00963C23" w:rsidP="00420313">
      <w:pPr>
        <w:pStyle w:val="NoSpacing"/>
        <w:numPr>
          <w:ilvl w:val="0"/>
          <w:numId w:val="21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Learning Prisma</w:t>
      </w:r>
      <w:r w:rsidR="00420313">
        <w:rPr>
          <w:rFonts w:ascii="Cera PRO" w:hAnsi="Cera PRO"/>
          <w:sz w:val="20"/>
          <w:szCs w:val="20"/>
        </w:rPr>
        <w:t xml:space="preserve"> </w:t>
      </w:r>
      <w:r w:rsidRPr="00963C23">
        <w:rPr>
          <w:rFonts w:ascii="Cera PRO" w:hAnsi="Cera PRO"/>
          <w:sz w:val="20"/>
          <w:szCs w:val="20"/>
        </w:rPr>
        <w:t>framework.</w:t>
      </w:r>
    </w:p>
    <w:p w14:paraId="1B035BDE" w14:textId="5D1B80EB" w:rsidR="00963C23" w:rsidRDefault="00420313" w:rsidP="00420313">
      <w:pPr>
        <w:pStyle w:val="NoSpacing"/>
        <w:numPr>
          <w:ilvl w:val="0"/>
          <w:numId w:val="21"/>
        </w:numPr>
        <w:rPr>
          <w:rFonts w:ascii="Cera PRO" w:hAnsi="Cera PRO"/>
          <w:sz w:val="20"/>
          <w:szCs w:val="20"/>
        </w:rPr>
      </w:pPr>
      <w:r>
        <w:rPr>
          <w:rFonts w:ascii="Cera PRO" w:hAnsi="Cera PRO"/>
          <w:sz w:val="20"/>
          <w:szCs w:val="20"/>
        </w:rPr>
        <w:t>Learning how Overleaf works.</w:t>
      </w:r>
    </w:p>
    <w:p w14:paraId="0A55E62F" w14:textId="77777777" w:rsidR="00420313" w:rsidRPr="00420313" w:rsidRDefault="00420313" w:rsidP="00420313">
      <w:pPr>
        <w:pStyle w:val="NoSpacing"/>
        <w:ind w:left="720"/>
        <w:rPr>
          <w:rFonts w:ascii="Cera PRO" w:hAnsi="Cera PRO"/>
          <w:sz w:val="20"/>
          <w:szCs w:val="20"/>
        </w:rPr>
      </w:pPr>
    </w:p>
    <w:p w14:paraId="6AE814E9" w14:textId="3FD6515A" w:rsidR="00963C23" w:rsidRPr="00963C23" w:rsidRDefault="00963C23" w:rsidP="00420313">
      <w:pPr>
        <w:pStyle w:val="ListParagraph"/>
        <w:numPr>
          <w:ilvl w:val="0"/>
          <w:numId w:val="4"/>
        </w:numPr>
        <w:tabs>
          <w:tab w:val="left" w:pos="851"/>
          <w:tab w:val="left" w:pos="1276"/>
        </w:tabs>
        <w:spacing w:after="120"/>
        <w:ind w:left="425" w:hanging="425"/>
        <w:contextualSpacing w:val="0"/>
        <w:rPr>
          <w:rFonts w:ascii="Cera PRO" w:hAnsi="Cera PRO"/>
          <w:b/>
          <w:bCs/>
          <w:caps/>
          <w:color w:val="366C80"/>
          <w:sz w:val="20"/>
          <w:szCs w:val="20"/>
        </w:rPr>
      </w:pPr>
      <w:r w:rsidRPr="00963C23">
        <w:rPr>
          <w:rFonts w:ascii="Cera PRO" w:hAnsi="Cera PRO"/>
          <w:b/>
          <w:bCs/>
          <w:caps/>
          <w:color w:val="366C80"/>
          <w:sz w:val="20"/>
          <w:szCs w:val="20"/>
        </w:rPr>
        <w:t>Deadlines and Requirements</w:t>
      </w:r>
    </w:p>
    <w:p w14:paraId="64771080" w14:textId="77777777" w:rsidR="00963C23" w:rsidRPr="00963C23" w:rsidRDefault="00963C23" w:rsidP="00420313">
      <w:pPr>
        <w:pStyle w:val="NoSpacing"/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 xml:space="preserve">First-month tasks </w:t>
      </w:r>
      <w:proofErr w:type="gramStart"/>
      <w:r w:rsidRPr="00963C23">
        <w:rPr>
          <w:rFonts w:ascii="Cera PRO" w:hAnsi="Cera PRO"/>
          <w:sz w:val="20"/>
          <w:szCs w:val="20"/>
        </w:rPr>
        <w:t>include:</w:t>
      </w:r>
      <w:proofErr w:type="gramEnd"/>
      <w:r w:rsidRPr="00963C23">
        <w:rPr>
          <w:rFonts w:ascii="Cera PRO" w:hAnsi="Cera PRO"/>
          <w:sz w:val="20"/>
          <w:szCs w:val="20"/>
        </w:rPr>
        <w:t xml:space="preserve"> initial research, project setup, and establishing communication with external client.</w:t>
      </w:r>
    </w:p>
    <w:p w14:paraId="46C0E0E1" w14:textId="6071C058" w:rsidR="00963C23" w:rsidRPr="00420313" w:rsidRDefault="00963C23" w:rsidP="00420313">
      <w:pPr>
        <w:pStyle w:val="NoSpacing"/>
        <w:numPr>
          <w:ilvl w:val="0"/>
          <w:numId w:val="21"/>
        </w:numPr>
        <w:rPr>
          <w:rFonts w:ascii="Cera PRO" w:hAnsi="Cera PRO"/>
          <w:sz w:val="20"/>
          <w:szCs w:val="20"/>
        </w:rPr>
      </w:pPr>
      <w:r w:rsidRPr="00420313">
        <w:rPr>
          <w:rFonts w:ascii="Cera PRO" w:hAnsi="Cera PRO"/>
          <w:sz w:val="20"/>
          <w:szCs w:val="20"/>
        </w:rPr>
        <w:t xml:space="preserve">Deliverables for the first </w:t>
      </w:r>
      <w:r w:rsidR="00420313">
        <w:rPr>
          <w:rFonts w:ascii="Cera PRO" w:hAnsi="Cera PRO"/>
          <w:sz w:val="20"/>
          <w:szCs w:val="20"/>
        </w:rPr>
        <w:t>month</w:t>
      </w:r>
      <w:r w:rsidRPr="00420313">
        <w:rPr>
          <w:rFonts w:ascii="Cera PRO" w:hAnsi="Cera PRO"/>
          <w:sz w:val="20"/>
          <w:szCs w:val="20"/>
        </w:rPr>
        <w:t>:</w:t>
      </w:r>
    </w:p>
    <w:p w14:paraId="70800488" w14:textId="77777777" w:rsidR="00963C23" w:rsidRDefault="00963C23" w:rsidP="00420313">
      <w:pPr>
        <w:pStyle w:val="NoSpacing"/>
        <w:numPr>
          <w:ilvl w:val="1"/>
          <w:numId w:val="21"/>
        </w:numPr>
        <w:rPr>
          <w:rFonts w:ascii="Cera PRO" w:hAnsi="Cera PRO"/>
          <w:sz w:val="20"/>
          <w:szCs w:val="20"/>
        </w:rPr>
      </w:pPr>
      <w:r w:rsidRPr="00420313">
        <w:rPr>
          <w:rFonts w:ascii="Cera PRO" w:hAnsi="Cera PRO"/>
          <w:sz w:val="20"/>
          <w:szCs w:val="20"/>
        </w:rPr>
        <w:t>Git setup and sharing access.</w:t>
      </w:r>
    </w:p>
    <w:p w14:paraId="393E5329" w14:textId="41889B11" w:rsidR="00420313" w:rsidRPr="00420313" w:rsidRDefault="00420313" w:rsidP="00420313">
      <w:pPr>
        <w:pStyle w:val="NoSpacing"/>
        <w:numPr>
          <w:ilvl w:val="1"/>
          <w:numId w:val="21"/>
        </w:numPr>
        <w:rPr>
          <w:rFonts w:ascii="Cera PRO" w:hAnsi="Cera PRO"/>
          <w:sz w:val="20"/>
          <w:szCs w:val="20"/>
        </w:rPr>
      </w:pPr>
      <w:r>
        <w:rPr>
          <w:rFonts w:ascii="Cera PRO" w:hAnsi="Cera PRO"/>
          <w:sz w:val="20"/>
          <w:szCs w:val="20"/>
        </w:rPr>
        <w:t>Overleaf link</w:t>
      </w:r>
    </w:p>
    <w:p w14:paraId="7A3ACBB7" w14:textId="77777777" w:rsidR="00963C23" w:rsidRPr="00420313" w:rsidRDefault="00963C23" w:rsidP="00420313">
      <w:pPr>
        <w:pStyle w:val="NoSpacing"/>
        <w:numPr>
          <w:ilvl w:val="1"/>
          <w:numId w:val="21"/>
        </w:numPr>
        <w:rPr>
          <w:rFonts w:ascii="Cera PRO" w:hAnsi="Cera PRO"/>
          <w:sz w:val="20"/>
          <w:szCs w:val="20"/>
        </w:rPr>
      </w:pPr>
      <w:r w:rsidRPr="00420313">
        <w:rPr>
          <w:rFonts w:ascii="Cera PRO" w:hAnsi="Cera PRO"/>
          <w:sz w:val="20"/>
          <w:szCs w:val="20"/>
        </w:rPr>
        <w:t>Communication initiated with external client.</w:t>
      </w:r>
    </w:p>
    <w:p w14:paraId="4AB936A5" w14:textId="163172AB" w:rsidR="00963C23" w:rsidRDefault="00963C23" w:rsidP="00420313">
      <w:pPr>
        <w:pStyle w:val="NoSpacing"/>
        <w:numPr>
          <w:ilvl w:val="1"/>
          <w:numId w:val="21"/>
        </w:numPr>
        <w:rPr>
          <w:rFonts w:ascii="Cera PRO" w:hAnsi="Cera PRO"/>
          <w:sz w:val="20"/>
          <w:szCs w:val="20"/>
        </w:rPr>
      </w:pPr>
      <w:r w:rsidRPr="00420313">
        <w:rPr>
          <w:rFonts w:ascii="Cera PRO" w:hAnsi="Cera PRO"/>
          <w:sz w:val="20"/>
          <w:szCs w:val="20"/>
        </w:rPr>
        <w:t>Work plan and JIRA setup.</w:t>
      </w:r>
    </w:p>
    <w:p w14:paraId="23B7AFC2" w14:textId="5A268264" w:rsidR="00420313" w:rsidRDefault="00420313" w:rsidP="00420313">
      <w:pPr>
        <w:pStyle w:val="NoSpacing"/>
        <w:numPr>
          <w:ilvl w:val="1"/>
          <w:numId w:val="21"/>
        </w:numPr>
        <w:rPr>
          <w:rFonts w:ascii="Cera PRO" w:hAnsi="Cera PRO"/>
          <w:sz w:val="20"/>
          <w:szCs w:val="20"/>
        </w:rPr>
      </w:pPr>
      <w:r>
        <w:rPr>
          <w:rFonts w:ascii="Cera PRO" w:hAnsi="Cera PRO"/>
          <w:sz w:val="20"/>
          <w:szCs w:val="20"/>
        </w:rPr>
        <w:t>Minutes of Meeting Template</w:t>
      </w:r>
    </w:p>
    <w:p w14:paraId="4FB16424" w14:textId="465A0B43" w:rsidR="00420313" w:rsidRDefault="00420313" w:rsidP="00420313">
      <w:pPr>
        <w:pStyle w:val="NoSpacing"/>
        <w:numPr>
          <w:ilvl w:val="1"/>
          <w:numId w:val="21"/>
        </w:numPr>
        <w:rPr>
          <w:rFonts w:ascii="Cera PRO" w:hAnsi="Cera PRO"/>
          <w:sz w:val="20"/>
          <w:szCs w:val="20"/>
        </w:rPr>
      </w:pPr>
      <w:r>
        <w:rPr>
          <w:rFonts w:ascii="Cera PRO" w:hAnsi="Cera PRO"/>
          <w:sz w:val="20"/>
          <w:szCs w:val="20"/>
        </w:rPr>
        <w:t>Evaluate documentation on simal systems or the way same technologies used.</w:t>
      </w:r>
    </w:p>
    <w:p w14:paraId="6DD0A0FD" w14:textId="77777777" w:rsidR="00420313" w:rsidRPr="00420313" w:rsidRDefault="00420313" w:rsidP="00420313">
      <w:pPr>
        <w:pStyle w:val="NoSpacing"/>
        <w:ind w:left="1440"/>
        <w:rPr>
          <w:rFonts w:ascii="Cera PRO" w:hAnsi="Cera PRO"/>
          <w:sz w:val="20"/>
          <w:szCs w:val="20"/>
        </w:rPr>
      </w:pPr>
    </w:p>
    <w:p w14:paraId="3E722472" w14:textId="06539615" w:rsidR="00963C23" w:rsidRPr="00963C23" w:rsidRDefault="00963C23" w:rsidP="00420313">
      <w:pPr>
        <w:pStyle w:val="ListParagraph"/>
        <w:numPr>
          <w:ilvl w:val="0"/>
          <w:numId w:val="4"/>
        </w:numPr>
        <w:tabs>
          <w:tab w:val="left" w:pos="851"/>
          <w:tab w:val="left" w:pos="1276"/>
        </w:tabs>
        <w:spacing w:after="120"/>
        <w:ind w:left="425" w:hanging="425"/>
        <w:contextualSpacing w:val="0"/>
        <w:rPr>
          <w:rFonts w:ascii="Cera PRO" w:hAnsi="Cera PRO"/>
          <w:b/>
          <w:bCs/>
          <w:caps/>
          <w:color w:val="366C80"/>
          <w:sz w:val="20"/>
          <w:szCs w:val="20"/>
        </w:rPr>
      </w:pPr>
      <w:r w:rsidRPr="00963C23">
        <w:rPr>
          <w:rFonts w:ascii="Cera PRO" w:hAnsi="Cera PRO"/>
          <w:b/>
          <w:bCs/>
          <w:caps/>
          <w:color w:val="366C80"/>
          <w:sz w:val="20"/>
          <w:szCs w:val="20"/>
        </w:rPr>
        <w:t>Q&amp;A Session</w:t>
      </w:r>
    </w:p>
    <w:p w14:paraId="3BECEE59" w14:textId="77777777" w:rsidR="00963C23" w:rsidRPr="00963C23" w:rsidRDefault="00963C23" w:rsidP="00420313">
      <w:pPr>
        <w:pStyle w:val="NoSpacing"/>
        <w:numPr>
          <w:ilvl w:val="0"/>
          <w:numId w:val="22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Questions were raised regarding deadlines, module evaluation, and hardware support.</w:t>
      </w:r>
    </w:p>
    <w:p w14:paraId="6214B06A" w14:textId="017F7A25" w:rsidR="00963C23" w:rsidRDefault="00963C23" w:rsidP="00E91592">
      <w:pPr>
        <w:pStyle w:val="NoSpacing"/>
        <w:numPr>
          <w:ilvl w:val="0"/>
          <w:numId w:val="22"/>
        </w:numPr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Confirmation: no university-provided laptop is available</w:t>
      </w:r>
    </w:p>
    <w:p w14:paraId="74758CD4" w14:textId="77777777" w:rsidR="00E91592" w:rsidRPr="00E91592" w:rsidRDefault="00E91592" w:rsidP="00E91592">
      <w:pPr>
        <w:pStyle w:val="NoSpacing"/>
        <w:ind w:left="720"/>
        <w:rPr>
          <w:rFonts w:ascii="Cera PRO" w:hAnsi="Cera PRO"/>
          <w:sz w:val="20"/>
          <w:szCs w:val="20"/>
        </w:rPr>
      </w:pPr>
    </w:p>
    <w:p w14:paraId="4EC0AB4C" w14:textId="767CC088" w:rsidR="00963C23" w:rsidRPr="00963C23" w:rsidRDefault="00963C23" w:rsidP="00E91592">
      <w:pPr>
        <w:pStyle w:val="ListParagraph"/>
        <w:numPr>
          <w:ilvl w:val="0"/>
          <w:numId w:val="4"/>
        </w:numPr>
        <w:tabs>
          <w:tab w:val="left" w:pos="851"/>
          <w:tab w:val="left" w:pos="1276"/>
        </w:tabs>
        <w:spacing w:after="120"/>
        <w:ind w:left="425" w:hanging="425"/>
        <w:contextualSpacing w:val="0"/>
        <w:rPr>
          <w:rFonts w:ascii="Cera PRO" w:hAnsi="Cera PRO"/>
          <w:b/>
          <w:bCs/>
          <w:caps/>
          <w:color w:val="366C80"/>
          <w:sz w:val="20"/>
          <w:szCs w:val="20"/>
        </w:rPr>
      </w:pPr>
      <w:r w:rsidRPr="00963C23">
        <w:rPr>
          <w:rFonts w:ascii="Cera PRO" w:hAnsi="Cera PRO"/>
          <w:b/>
          <w:bCs/>
          <w:caps/>
          <w:color w:val="366C80"/>
          <w:sz w:val="20"/>
          <w:szCs w:val="20"/>
        </w:rPr>
        <w:t>Next Meeting Planning</w:t>
      </w:r>
    </w:p>
    <w:p w14:paraId="507865D0" w14:textId="4741E512" w:rsidR="00963C23" w:rsidRPr="00963C23" w:rsidRDefault="00963C23" w:rsidP="00963C23">
      <w:pPr>
        <w:numPr>
          <w:ilvl w:val="0"/>
          <w:numId w:val="17"/>
        </w:numPr>
        <w:spacing w:before="100" w:beforeAutospacing="1" w:after="100" w:afterAutospacing="1"/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 xml:space="preserve">Next meeting scheduled for </w:t>
      </w:r>
      <w:r w:rsidR="00E91592">
        <w:rPr>
          <w:rFonts w:ascii="Cera PRO" w:hAnsi="Cera PRO"/>
          <w:sz w:val="20"/>
          <w:szCs w:val="20"/>
        </w:rPr>
        <w:t>February 23</w:t>
      </w:r>
      <w:r w:rsidRPr="00963C23">
        <w:rPr>
          <w:rFonts w:ascii="Cera PRO" w:hAnsi="Cera PRO"/>
          <w:sz w:val="20"/>
          <w:szCs w:val="20"/>
        </w:rPr>
        <w:t xml:space="preserve"> at 11:30, in person.</w:t>
      </w:r>
    </w:p>
    <w:p w14:paraId="35E6C949" w14:textId="77777777" w:rsidR="00963C23" w:rsidRPr="00963C23" w:rsidRDefault="00963C23" w:rsidP="00963C23">
      <w:pPr>
        <w:numPr>
          <w:ilvl w:val="0"/>
          <w:numId w:val="17"/>
        </w:numPr>
        <w:spacing w:before="100" w:beforeAutospacing="1" w:after="100" w:afterAutospacing="1"/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Tasks to prepare for next meeting:</w:t>
      </w:r>
    </w:p>
    <w:p w14:paraId="50E72C95" w14:textId="136586C4" w:rsidR="009529DC" w:rsidRPr="00941F03" w:rsidRDefault="00963C23" w:rsidP="00941F03">
      <w:pPr>
        <w:numPr>
          <w:ilvl w:val="1"/>
          <w:numId w:val="17"/>
        </w:numPr>
        <w:spacing w:before="100" w:beforeAutospacing="1" w:after="100" w:afterAutospacing="1"/>
        <w:rPr>
          <w:rFonts w:ascii="Cera PRO" w:hAnsi="Cera PRO"/>
          <w:sz w:val="20"/>
          <w:szCs w:val="20"/>
        </w:rPr>
      </w:pPr>
      <w:r w:rsidRPr="00963C23">
        <w:rPr>
          <w:rFonts w:ascii="Cera PRO" w:hAnsi="Cera PRO"/>
          <w:sz w:val="20"/>
          <w:szCs w:val="20"/>
        </w:rPr>
        <w:t>Provide a weekly overview of tasks completed.</w:t>
      </w:r>
    </w:p>
    <w:p w14:paraId="1E1F91BD" w14:textId="386BA58C" w:rsidR="00272EC9" w:rsidRPr="00E91592" w:rsidRDefault="00FC2C68" w:rsidP="00E91592">
      <w:pPr>
        <w:pStyle w:val="ListParagraph"/>
        <w:numPr>
          <w:ilvl w:val="0"/>
          <w:numId w:val="4"/>
        </w:numPr>
        <w:tabs>
          <w:tab w:val="left" w:pos="851"/>
          <w:tab w:val="left" w:pos="1276"/>
        </w:tabs>
        <w:spacing w:after="120"/>
        <w:ind w:left="425" w:hanging="425"/>
        <w:contextualSpacing w:val="0"/>
        <w:rPr>
          <w:rFonts w:ascii="Cera PRO" w:hAnsi="Cera PRO"/>
          <w:b/>
          <w:bCs/>
          <w:caps/>
          <w:color w:val="366C80"/>
          <w:sz w:val="20"/>
          <w:szCs w:val="20"/>
        </w:rPr>
      </w:pPr>
      <w:r w:rsidRPr="00E91592">
        <w:rPr>
          <w:rFonts w:ascii="Cera PRO" w:hAnsi="Cera PRO"/>
          <w:b/>
          <w:bCs/>
          <w:caps/>
          <w:color w:val="366C80"/>
          <w:sz w:val="20"/>
          <w:szCs w:val="20"/>
        </w:rPr>
        <w:t>CLOSURE</w:t>
      </w:r>
    </w:p>
    <w:p w14:paraId="0A77548E" w14:textId="598A74DE" w:rsidR="00272EC9" w:rsidRPr="0013642E" w:rsidRDefault="00FC2C68" w:rsidP="00827618">
      <w:pPr>
        <w:tabs>
          <w:tab w:val="left" w:pos="851"/>
          <w:tab w:val="left" w:pos="1276"/>
        </w:tabs>
        <w:ind w:left="425" w:right="-1" w:hanging="425"/>
        <w:outlineLvl w:val="1"/>
        <w:rPr>
          <w:rFonts w:ascii="Cera PRO" w:hAnsi="Cera PRO"/>
          <w:b/>
          <w:bCs/>
          <w:sz w:val="18"/>
          <w:szCs w:val="18"/>
        </w:rPr>
      </w:pPr>
      <w:r>
        <w:rPr>
          <w:rFonts w:ascii="Cera PRO" w:hAnsi="Cera PRO"/>
          <w:sz w:val="18"/>
          <w:szCs w:val="18"/>
        </w:rPr>
        <w:t xml:space="preserve"> </w:t>
      </w:r>
    </w:p>
    <w:sectPr w:rsidR="00272EC9" w:rsidRPr="0013642E" w:rsidSect="0044018C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8B933" w14:textId="77777777" w:rsidR="0094703B" w:rsidRDefault="0094703B" w:rsidP="00F570AF">
      <w:r>
        <w:separator/>
      </w:r>
    </w:p>
  </w:endnote>
  <w:endnote w:type="continuationSeparator" w:id="0">
    <w:p w14:paraId="7834DA12" w14:textId="77777777" w:rsidR="0094703B" w:rsidRDefault="0094703B" w:rsidP="00F570AF">
      <w:r>
        <w:continuationSeparator/>
      </w:r>
    </w:p>
  </w:endnote>
  <w:endnote w:type="continuationNotice" w:id="1">
    <w:p w14:paraId="4CE8CABE" w14:textId="77777777" w:rsidR="0094703B" w:rsidRDefault="009470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ra PRO">
    <w:altName w:val="Calibri"/>
    <w:panose1 w:val="020B0604020202020204"/>
    <w:charset w:val="00"/>
    <w:family w:val="auto"/>
    <w:pitch w:val="variable"/>
    <w:sig w:usb0="00000287" w:usb1="00000001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ƒCí6t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02C06" w14:textId="77777777" w:rsidR="00EE5853" w:rsidRPr="001C3C87" w:rsidRDefault="00EE5853" w:rsidP="00EE5853">
    <w:pPr>
      <w:pStyle w:val="Footer"/>
      <w:rPr>
        <w:rFonts w:ascii="Cera PRO" w:hAnsi="Cera PRO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7FB05A0" wp14:editId="7413CA47">
          <wp:simplePos x="0" y="0"/>
          <wp:positionH relativeFrom="leftMargin">
            <wp:posOffset>6305550</wp:posOffset>
          </wp:positionH>
          <wp:positionV relativeFrom="page">
            <wp:posOffset>9591675</wp:posOffset>
          </wp:positionV>
          <wp:extent cx="857250" cy="742315"/>
          <wp:effectExtent l="0" t="0" r="0" b="635"/>
          <wp:wrapThrough wrapText="bothSides">
            <wp:wrapPolygon edited="0">
              <wp:start x="0" y="0"/>
              <wp:lineTo x="0" y="21064"/>
              <wp:lineTo x="21120" y="21064"/>
              <wp:lineTo x="21120" y="0"/>
              <wp:lineTo x="0" y="0"/>
            </wp:wrapPolygon>
          </wp:wrapThrough>
          <wp:docPr id="771631071" name="Picture 1" descr="Afbeelding met tekst, Lettertype, logo, Graphics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631071" name="Picture 1" descr="Afbeelding met tekst, Lettertype, logo, Graphics&#10;&#10;Door AI gegenereerde inhoud is mogelijk onjuist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701" t="13731" r="7324" b="30829"/>
                  <a:stretch/>
                </pic:blipFill>
                <pic:spPr bwMode="auto">
                  <a:xfrm>
                    <a:off x="0" y="0"/>
                    <a:ext cx="85725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80"/>
      <w:gridCol w:w="279"/>
    </w:tblGrid>
    <w:tr w:rsidR="00EE5853" w:rsidRPr="001C3C87" w14:paraId="3C8C5BE2" w14:textId="77777777" w:rsidTr="000A4B7A">
      <w:tc>
        <w:tcPr>
          <w:tcW w:w="8080" w:type="dxa"/>
        </w:tcPr>
        <w:p w14:paraId="6295C66F" w14:textId="14533B9B" w:rsidR="00EE5853" w:rsidRDefault="00EE5853" w:rsidP="00EE5853">
          <w:pPr>
            <w:pStyle w:val="Footer"/>
            <w:rPr>
              <w:rFonts w:ascii="Cera PRO" w:hAnsi="Cera PRO"/>
              <w:sz w:val="16"/>
              <w:szCs w:val="16"/>
            </w:rPr>
          </w:pPr>
          <w:r>
            <w:rPr>
              <w:rFonts w:ascii="Cera PRO" w:hAnsi="Cera PRO"/>
              <w:sz w:val="16"/>
              <w:szCs w:val="16"/>
            </w:rPr>
            <w:t xml:space="preserve">20260212 | </w:t>
          </w:r>
          <w:proofErr w:type="spellStart"/>
          <w:r>
            <w:rPr>
              <w:rFonts w:ascii="Cera PRO" w:hAnsi="Cera PRO"/>
              <w:sz w:val="16"/>
              <w:szCs w:val="16"/>
            </w:rPr>
            <w:t>Opleidingscommissie</w:t>
          </w:r>
          <w:proofErr w:type="spellEnd"/>
          <w:r>
            <w:rPr>
              <w:rFonts w:ascii="Cera PRO" w:hAnsi="Cera PRO"/>
              <w:sz w:val="16"/>
              <w:szCs w:val="16"/>
            </w:rPr>
            <w:t xml:space="preserve"> Informatica/</w:t>
          </w:r>
          <w:proofErr w:type="spellStart"/>
          <w:r>
            <w:rPr>
              <w:rFonts w:ascii="Cera PRO" w:hAnsi="Cera PRO"/>
              <w:sz w:val="16"/>
              <w:szCs w:val="16"/>
            </w:rPr>
            <w:t>Prog</w:t>
          </w:r>
          <w:r w:rsidR="00B53FB6">
            <w:rPr>
              <w:rFonts w:ascii="Cera PRO" w:hAnsi="Cera PRO"/>
              <w:sz w:val="16"/>
              <w:szCs w:val="16"/>
            </w:rPr>
            <w:t>r</w:t>
          </w:r>
          <w:r>
            <w:rPr>
              <w:rFonts w:ascii="Cera PRO" w:hAnsi="Cera PRO"/>
              <w:sz w:val="16"/>
              <w:szCs w:val="16"/>
            </w:rPr>
            <w:t>am</w:t>
          </w:r>
          <w:r w:rsidR="00907BDE">
            <w:rPr>
              <w:rFonts w:ascii="Cera PRO" w:hAnsi="Cera PRO"/>
              <w:sz w:val="16"/>
              <w:szCs w:val="16"/>
            </w:rPr>
            <w:t>me</w:t>
          </w:r>
          <w:proofErr w:type="spellEnd"/>
          <w:r w:rsidR="00907BDE">
            <w:rPr>
              <w:rFonts w:ascii="Cera PRO" w:hAnsi="Cera PRO"/>
              <w:sz w:val="16"/>
              <w:szCs w:val="16"/>
            </w:rPr>
            <w:t xml:space="preserve"> </w:t>
          </w:r>
          <w:r>
            <w:rPr>
              <w:rFonts w:ascii="Cera PRO" w:hAnsi="Cera PRO"/>
              <w:sz w:val="16"/>
              <w:szCs w:val="16"/>
            </w:rPr>
            <w:t xml:space="preserve">Committee Information Technology </w:t>
          </w:r>
        </w:p>
        <w:p w14:paraId="26EA6B84" w14:textId="77777777" w:rsidR="00EE5853" w:rsidRPr="001C3C87" w:rsidRDefault="00EE5853" w:rsidP="00EE5853">
          <w:pPr>
            <w:pStyle w:val="Footer"/>
            <w:rPr>
              <w:rFonts w:ascii="Cera PRO" w:hAnsi="Cera PRO"/>
              <w:sz w:val="16"/>
              <w:szCs w:val="16"/>
            </w:rPr>
          </w:pPr>
          <w:r>
            <w:rPr>
              <w:rFonts w:ascii="Cera PRO" w:hAnsi="Cera PRO"/>
              <w:sz w:val="16"/>
              <w:szCs w:val="16"/>
            </w:rPr>
            <w:t xml:space="preserve">Agenda | </w:t>
          </w:r>
          <w:r w:rsidRPr="001C3C87">
            <w:rPr>
              <w:rFonts w:ascii="Cera PRO" w:hAnsi="Cera PRO"/>
              <w:sz w:val="16"/>
              <w:szCs w:val="16"/>
            </w:rPr>
            <w:t>Pag</w:t>
          </w:r>
          <w:r>
            <w:rPr>
              <w:rFonts w:ascii="Cera PRO" w:hAnsi="Cera PRO"/>
              <w:sz w:val="16"/>
              <w:szCs w:val="16"/>
            </w:rPr>
            <w:t>e</w:t>
          </w:r>
          <w:r w:rsidRPr="001C3C87">
            <w:rPr>
              <w:rFonts w:ascii="Cera PRO" w:hAnsi="Cera PRO"/>
              <w:sz w:val="16"/>
              <w:szCs w:val="16"/>
            </w:rPr>
            <w:t xml:space="preserve"> </w:t>
          </w:r>
          <w:r w:rsidRPr="001C3C87">
            <w:rPr>
              <w:rFonts w:ascii="Cera PRO" w:hAnsi="Cera PRO"/>
              <w:sz w:val="16"/>
              <w:szCs w:val="16"/>
            </w:rPr>
            <w:fldChar w:fldCharType="begin"/>
          </w:r>
          <w:r w:rsidRPr="001C3C87">
            <w:rPr>
              <w:rFonts w:ascii="Cera PRO" w:hAnsi="Cera PRO"/>
              <w:sz w:val="16"/>
              <w:szCs w:val="16"/>
            </w:rPr>
            <w:instrText>PAGE  \* Arabic  \* MERGEFORMAT</w:instrText>
          </w:r>
          <w:r w:rsidRPr="001C3C87">
            <w:rPr>
              <w:rFonts w:ascii="Cera PRO" w:hAnsi="Cera PRO"/>
              <w:sz w:val="16"/>
              <w:szCs w:val="16"/>
            </w:rPr>
            <w:fldChar w:fldCharType="separate"/>
          </w:r>
          <w:r>
            <w:rPr>
              <w:rFonts w:ascii="Cera PRO" w:hAnsi="Cera PRO"/>
              <w:sz w:val="16"/>
              <w:szCs w:val="16"/>
            </w:rPr>
            <w:t>2</w:t>
          </w:r>
          <w:r w:rsidRPr="001C3C87">
            <w:rPr>
              <w:rFonts w:ascii="Cera PRO" w:hAnsi="Cera PRO"/>
              <w:sz w:val="16"/>
              <w:szCs w:val="16"/>
            </w:rPr>
            <w:fldChar w:fldCharType="end"/>
          </w:r>
          <w:r w:rsidRPr="001C3C87">
            <w:rPr>
              <w:rFonts w:ascii="Cera PRO" w:hAnsi="Cera PRO"/>
              <w:sz w:val="16"/>
              <w:szCs w:val="16"/>
            </w:rPr>
            <w:t xml:space="preserve"> van </w:t>
          </w:r>
          <w:r w:rsidRPr="001C3C87">
            <w:rPr>
              <w:rFonts w:ascii="Cera PRO" w:hAnsi="Cera PRO"/>
              <w:sz w:val="16"/>
              <w:szCs w:val="16"/>
            </w:rPr>
            <w:fldChar w:fldCharType="begin"/>
          </w:r>
          <w:r w:rsidRPr="001C3C87">
            <w:rPr>
              <w:rFonts w:ascii="Cera PRO" w:hAnsi="Cera PRO"/>
              <w:sz w:val="16"/>
              <w:szCs w:val="16"/>
            </w:rPr>
            <w:instrText>NUMPAGES  \* Arabic  \* MERGEFORMAT</w:instrText>
          </w:r>
          <w:r w:rsidRPr="001C3C87">
            <w:rPr>
              <w:rFonts w:ascii="Cera PRO" w:hAnsi="Cera PRO"/>
              <w:sz w:val="16"/>
              <w:szCs w:val="16"/>
            </w:rPr>
            <w:fldChar w:fldCharType="separate"/>
          </w:r>
          <w:r>
            <w:rPr>
              <w:rFonts w:ascii="Cera PRO" w:hAnsi="Cera PRO"/>
              <w:sz w:val="16"/>
              <w:szCs w:val="16"/>
            </w:rPr>
            <w:t>2</w:t>
          </w:r>
          <w:r w:rsidRPr="001C3C87">
            <w:rPr>
              <w:rFonts w:ascii="Cera PRO" w:hAnsi="Cera PRO"/>
              <w:sz w:val="16"/>
              <w:szCs w:val="16"/>
            </w:rPr>
            <w:fldChar w:fldCharType="end"/>
          </w:r>
        </w:p>
      </w:tc>
      <w:tc>
        <w:tcPr>
          <w:tcW w:w="279" w:type="dxa"/>
        </w:tcPr>
        <w:p w14:paraId="0A2B5C9B" w14:textId="77777777" w:rsidR="00EE5853" w:rsidRPr="001C3C87" w:rsidRDefault="00EE5853" w:rsidP="00EE5853">
          <w:pPr>
            <w:pStyle w:val="Footer"/>
            <w:rPr>
              <w:rFonts w:ascii="Cera PRO" w:hAnsi="Cera PRO"/>
              <w:sz w:val="16"/>
              <w:szCs w:val="16"/>
            </w:rPr>
          </w:pPr>
        </w:p>
      </w:tc>
    </w:tr>
  </w:tbl>
  <w:p w14:paraId="4E9C8C0A" w14:textId="60255002" w:rsidR="00347B08" w:rsidRPr="00EE5853" w:rsidRDefault="00EE5853" w:rsidP="00EE5853">
    <w:pPr>
      <w:pStyle w:val="Footer"/>
      <w:tabs>
        <w:tab w:val="clear" w:pos="4513"/>
        <w:tab w:val="clear" w:pos="9026"/>
        <w:tab w:val="left" w:pos="1395"/>
      </w:tabs>
      <w:rPr>
        <w:rFonts w:ascii="Cera PRO" w:hAnsi="Cera PRO"/>
        <w:sz w:val="16"/>
        <w:szCs w:val="16"/>
      </w:rPr>
    </w:pPr>
    <w:r>
      <w:rPr>
        <w:rFonts w:ascii="Cera PRO" w:hAnsi="Cera PRO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0BF0D" w14:textId="56DEA971" w:rsidR="00193ACB" w:rsidRDefault="00193ACB" w:rsidP="00193ACB">
    <w:pPr>
      <w:pStyle w:val="Footer"/>
      <w:rPr>
        <w:noProof/>
      </w:rPr>
    </w:pPr>
  </w:p>
  <w:p w14:paraId="597E36E7" w14:textId="77777777" w:rsidR="00193ACB" w:rsidRDefault="00193ACB" w:rsidP="00193ACB">
    <w:pPr>
      <w:pStyle w:val="Footer"/>
    </w:pPr>
  </w:p>
  <w:p w14:paraId="5A0D2C62" w14:textId="77777777" w:rsidR="00193ACB" w:rsidRPr="00347B08" w:rsidRDefault="00193ACB" w:rsidP="00193ACB">
    <w:pPr>
      <w:pStyle w:val="Footer"/>
      <w:tabs>
        <w:tab w:val="clear" w:pos="4513"/>
        <w:tab w:val="clear" w:pos="9026"/>
        <w:tab w:val="left" w:pos="6195"/>
      </w:tabs>
    </w:pPr>
    <w:r>
      <w:tab/>
    </w:r>
  </w:p>
  <w:p w14:paraId="466C9E18" w14:textId="77777777" w:rsidR="001210D9" w:rsidRDefault="001210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0D8A8" w14:textId="77777777" w:rsidR="0094703B" w:rsidRDefault="0094703B" w:rsidP="00F570AF">
      <w:r>
        <w:separator/>
      </w:r>
    </w:p>
  </w:footnote>
  <w:footnote w:type="continuationSeparator" w:id="0">
    <w:p w14:paraId="545107DB" w14:textId="77777777" w:rsidR="0094703B" w:rsidRDefault="0094703B" w:rsidP="00F570AF">
      <w:r>
        <w:continuationSeparator/>
      </w:r>
    </w:p>
  </w:footnote>
  <w:footnote w:type="continuationNotice" w:id="1">
    <w:p w14:paraId="028265D9" w14:textId="77777777" w:rsidR="0094703B" w:rsidRDefault="009470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2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4"/>
      <w:gridCol w:w="7223"/>
    </w:tblGrid>
    <w:tr w:rsidR="0044018C" w:rsidRPr="0044018C" w14:paraId="1BBCC027" w14:textId="77777777" w:rsidTr="00B65ECB">
      <w:tc>
        <w:tcPr>
          <w:tcW w:w="2694" w:type="dxa"/>
        </w:tcPr>
        <w:p w14:paraId="30A61D36" w14:textId="77777777" w:rsidR="0044018C" w:rsidRPr="00983F88" w:rsidRDefault="0044018C" w:rsidP="0044018C">
          <w:pPr>
            <w:pStyle w:val="Header"/>
            <w:rPr>
              <w:noProof/>
              <w:sz w:val="20"/>
              <w:szCs w:val="20"/>
            </w:rPr>
          </w:pPr>
          <w:r w:rsidRPr="00983F88">
            <w:rPr>
              <w:noProof/>
              <w:sz w:val="20"/>
              <w:szCs w:val="20"/>
            </w:rPr>
            <w:drawing>
              <wp:inline distT="0" distB="0" distL="0" distR="0" wp14:anchorId="6F43CF50" wp14:editId="17752F98">
                <wp:extent cx="1114425" cy="676275"/>
                <wp:effectExtent l="0" t="0" r="9525" b="9525"/>
                <wp:docPr id="227275846" name="Afbeelding 1" descr="Afbeelding met Lettertype, Graphics, schermopname, ontwerp&#10;&#10;Door AI gegenereerde inhoud is mogelijk onjuis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52759" name="Afbeelding 1" descr="Afbeelding met Lettertype, Graphics, schermopname, ontwerp&#10;&#10;Door AI gegenereerde inhoud is mogelijk onjuist.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3538" t="6" r="25" b="-2998"/>
                        <a:stretch/>
                      </pic:blipFill>
                      <pic:spPr bwMode="auto">
                        <a:xfrm>
                          <a:off x="0" y="0"/>
                          <a:ext cx="1114425" cy="67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3" w:type="dxa"/>
          <w:vAlign w:val="center"/>
        </w:tcPr>
        <w:p w14:paraId="6FBB5C8F" w14:textId="77777777" w:rsidR="0044018C" w:rsidRPr="0044018C" w:rsidRDefault="0044018C" w:rsidP="0044018C">
          <w:pPr>
            <w:pStyle w:val="Header"/>
            <w:jc w:val="right"/>
            <w:rPr>
              <w:rFonts w:ascii="Cera PRO" w:hAnsi="Cera PRO"/>
              <w:smallCaps/>
              <w:sz w:val="18"/>
              <w:szCs w:val="18"/>
              <w:lang w:val="en-GB"/>
            </w:rPr>
          </w:pPr>
          <w:r w:rsidRPr="0044018C">
            <w:rPr>
              <w:rFonts w:ascii="Cera PRO" w:hAnsi="Cera PRO"/>
              <w:smallCaps/>
              <w:sz w:val="18"/>
              <w:szCs w:val="18"/>
              <w:lang w:val="en-GB"/>
            </w:rPr>
            <w:t xml:space="preserve">academy of Tech &amp; Design | </w:t>
          </w:r>
          <w:r w:rsidRPr="0044018C">
            <w:rPr>
              <w:rFonts w:ascii="Cera PRO" w:hAnsi="Cera PRO"/>
              <w:sz w:val="18"/>
              <w:szCs w:val="18"/>
              <w:lang w:val="en-GB"/>
            </w:rPr>
            <w:t>IT Programmes Emmen</w:t>
          </w:r>
        </w:p>
        <w:p w14:paraId="01DABFC8" w14:textId="77777777" w:rsidR="0044018C" w:rsidRDefault="0044018C" w:rsidP="0044018C">
          <w:pPr>
            <w:pStyle w:val="Header"/>
            <w:jc w:val="right"/>
            <w:rPr>
              <w:rFonts w:ascii="Cera PRO" w:hAnsi="Cera PRO"/>
              <w:b/>
              <w:bCs/>
              <w:color w:val="63BA8B"/>
              <w:sz w:val="20"/>
              <w:szCs w:val="20"/>
              <w:lang w:val="en-GB"/>
            </w:rPr>
          </w:pPr>
          <w:proofErr w:type="spellStart"/>
          <w:r w:rsidRPr="0044018C">
            <w:rPr>
              <w:rFonts w:ascii="Cera PRO" w:hAnsi="Cera PRO"/>
              <w:b/>
              <w:bCs/>
              <w:color w:val="63BA8B"/>
              <w:sz w:val="20"/>
              <w:szCs w:val="20"/>
              <w:lang w:val="en-GB"/>
            </w:rPr>
            <w:t>O</w:t>
          </w:r>
          <w:r>
            <w:rPr>
              <w:rFonts w:ascii="Cera PRO" w:hAnsi="Cera PRO"/>
              <w:b/>
              <w:bCs/>
              <w:color w:val="63BA8B"/>
              <w:sz w:val="20"/>
              <w:szCs w:val="20"/>
              <w:lang w:val="en-GB"/>
            </w:rPr>
            <w:t>pleidingscommissie</w:t>
          </w:r>
          <w:proofErr w:type="spellEnd"/>
          <w:r>
            <w:rPr>
              <w:rFonts w:ascii="Cera PRO" w:hAnsi="Cera PRO"/>
              <w:b/>
              <w:bCs/>
              <w:color w:val="63BA8B"/>
              <w:sz w:val="20"/>
              <w:szCs w:val="20"/>
              <w:lang w:val="en-GB"/>
            </w:rPr>
            <w:t xml:space="preserve"> Informatica</w:t>
          </w:r>
        </w:p>
        <w:p w14:paraId="3FFC0970" w14:textId="0B76A07A" w:rsidR="0044018C" w:rsidRPr="0044018C" w:rsidRDefault="0013071F" w:rsidP="0044018C">
          <w:pPr>
            <w:pStyle w:val="Header"/>
            <w:jc w:val="right"/>
            <w:rPr>
              <w:rFonts w:ascii="Cera PRO" w:hAnsi="Cera PRO"/>
              <w:b/>
              <w:bCs/>
              <w:color w:val="63BA8B"/>
              <w:sz w:val="20"/>
              <w:szCs w:val="20"/>
              <w:lang w:val="en-GB"/>
            </w:rPr>
          </w:pPr>
          <w:proofErr w:type="spellStart"/>
          <w:r>
            <w:rPr>
              <w:rFonts w:ascii="Cera PRO" w:hAnsi="Cera PRO"/>
              <w:b/>
              <w:bCs/>
              <w:color w:val="63BA8B"/>
              <w:sz w:val="20"/>
              <w:szCs w:val="20"/>
            </w:rPr>
            <w:t>Programme</w:t>
          </w:r>
          <w:proofErr w:type="spellEnd"/>
          <w:r>
            <w:rPr>
              <w:rFonts w:ascii="Cera PRO" w:hAnsi="Cera PRO"/>
              <w:b/>
              <w:bCs/>
              <w:color w:val="63BA8B"/>
              <w:sz w:val="20"/>
              <w:szCs w:val="20"/>
            </w:rPr>
            <w:t xml:space="preserve"> Com</w:t>
          </w:r>
          <w:r w:rsidRPr="00C800E3">
            <w:rPr>
              <w:rFonts w:ascii="Cera PRO" w:hAnsi="Cera PRO"/>
              <w:b/>
              <w:bCs/>
              <w:color w:val="63BA8B"/>
              <w:sz w:val="20"/>
              <w:szCs w:val="20"/>
            </w:rPr>
            <w:t xml:space="preserve">mittee </w:t>
          </w:r>
          <w:r w:rsidR="0044018C">
            <w:rPr>
              <w:rFonts w:ascii="Cera PRO" w:hAnsi="Cera PRO"/>
              <w:b/>
              <w:bCs/>
              <w:color w:val="63BA8B"/>
              <w:sz w:val="20"/>
              <w:szCs w:val="20"/>
              <w:lang w:val="en-GB"/>
            </w:rPr>
            <w:t>Information Technology</w:t>
          </w:r>
        </w:p>
        <w:p w14:paraId="4302E6DB" w14:textId="77777777" w:rsidR="0044018C" w:rsidRPr="0044018C" w:rsidRDefault="0044018C" w:rsidP="0044018C">
          <w:pPr>
            <w:pStyle w:val="Header"/>
            <w:jc w:val="right"/>
            <w:rPr>
              <w:rFonts w:ascii="Cera PRO" w:hAnsi="Cera PRO"/>
              <w:b/>
              <w:bCs/>
              <w:sz w:val="20"/>
              <w:szCs w:val="20"/>
              <w:lang w:val="en-GB"/>
            </w:rPr>
          </w:pPr>
          <w:r w:rsidRPr="0044018C">
            <w:rPr>
              <w:rFonts w:ascii="Cera PRO" w:hAnsi="Cera PRO"/>
              <w:b/>
              <w:bCs/>
              <w:sz w:val="20"/>
              <w:szCs w:val="20"/>
              <w:lang w:val="en-GB"/>
            </w:rPr>
            <w:t xml:space="preserve"> </w:t>
          </w:r>
        </w:p>
        <w:p w14:paraId="615F2FE1" w14:textId="77777777" w:rsidR="0044018C" w:rsidRPr="0044018C" w:rsidRDefault="0044018C" w:rsidP="0044018C">
          <w:pPr>
            <w:pStyle w:val="Header"/>
            <w:jc w:val="right"/>
            <w:rPr>
              <w:rFonts w:ascii="Cera PRO" w:hAnsi="Cera PRO"/>
              <w:b/>
              <w:bCs/>
              <w:sz w:val="20"/>
              <w:szCs w:val="20"/>
              <w:lang w:val="en-GB"/>
            </w:rPr>
          </w:pPr>
        </w:p>
      </w:tc>
    </w:tr>
  </w:tbl>
  <w:p w14:paraId="332463D9" w14:textId="77777777" w:rsidR="0044018C" w:rsidRPr="0044018C" w:rsidRDefault="0044018C" w:rsidP="0044018C">
    <w:pPr>
      <w:pStyle w:val="Header"/>
      <w:rPr>
        <w:sz w:val="20"/>
        <w:szCs w:val="20"/>
        <w:lang w:val="en-GB"/>
      </w:rPr>
    </w:pPr>
  </w:p>
  <w:p w14:paraId="161740D8" w14:textId="77777777" w:rsidR="0044018C" w:rsidRPr="0044018C" w:rsidRDefault="0044018C" w:rsidP="0044018C">
    <w:pPr>
      <w:pStyle w:val="Header"/>
      <w:rPr>
        <w:sz w:val="20"/>
        <w:szCs w:val="20"/>
        <w:lang w:val="en-GB"/>
      </w:rPr>
    </w:pPr>
  </w:p>
  <w:p w14:paraId="40241615" w14:textId="77777777" w:rsidR="00A95C59" w:rsidRPr="0044018C" w:rsidRDefault="00A95C59" w:rsidP="00440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2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4"/>
      <w:gridCol w:w="7223"/>
    </w:tblGrid>
    <w:tr w:rsidR="00B2659E" w:rsidRPr="00C800E3" w14:paraId="6CB375CE" w14:textId="77777777" w:rsidTr="00B65ECB">
      <w:tc>
        <w:tcPr>
          <w:tcW w:w="2694" w:type="dxa"/>
        </w:tcPr>
        <w:p w14:paraId="53C269BF" w14:textId="2BAFAA11" w:rsidR="00A95C59" w:rsidRPr="00983F88" w:rsidRDefault="00B2659E" w:rsidP="00A95C59">
          <w:pPr>
            <w:pStyle w:val="Header"/>
            <w:rPr>
              <w:noProof/>
              <w:sz w:val="20"/>
              <w:szCs w:val="20"/>
            </w:rPr>
          </w:pPr>
          <w:r>
            <w:fldChar w:fldCharType="begin"/>
          </w:r>
          <w:r>
            <w:instrText xml:space="preserve"> INCLUDEPICTURE "/Users/nikitagolovanov/Library/Group Containers/UBF8T346G9.ms/WebArchiveCopyPasteTempFiles/com.microsoft.Word/berner-fachhochschule-bfh-logo-vector.png"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076C74E" wp14:editId="0398B791">
                <wp:extent cx="951695" cy="940037"/>
                <wp:effectExtent l="0" t="0" r="1270" b="0"/>
                <wp:docPr id="193666307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529" r="252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6351" cy="9940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7223" w:type="dxa"/>
          <w:vAlign w:val="center"/>
        </w:tcPr>
        <w:p w14:paraId="63893E68" w14:textId="73A35EC1" w:rsidR="00A95C59" w:rsidRPr="00B2659E" w:rsidRDefault="00B2659E" w:rsidP="00907BDE">
          <w:pPr>
            <w:pStyle w:val="Header"/>
            <w:jc w:val="right"/>
            <w:rPr>
              <w:rFonts w:ascii="Cera PRO" w:hAnsi="Cera PRO"/>
              <w:b/>
              <w:bCs/>
              <w:color w:val="366C80"/>
              <w:sz w:val="20"/>
              <w:szCs w:val="20"/>
            </w:rPr>
          </w:pPr>
          <w:r w:rsidRPr="00B2659E">
            <w:rPr>
              <w:rFonts w:ascii="Cera PRO" w:hAnsi="Cera PRO"/>
              <w:b/>
              <w:bCs/>
              <w:color w:val="366C80"/>
              <w:sz w:val="20"/>
              <w:szCs w:val="20"/>
            </w:rPr>
            <w:t>Bachelor of Computer Science</w:t>
          </w:r>
        </w:p>
        <w:p w14:paraId="1E6C533F" w14:textId="77777777" w:rsidR="00B2659E" w:rsidRPr="00B2659E" w:rsidRDefault="00B2659E" w:rsidP="00B2659E">
          <w:pPr>
            <w:pStyle w:val="Header"/>
            <w:jc w:val="right"/>
            <w:rPr>
              <w:rFonts w:ascii="Cera PRO" w:hAnsi="Cera PRO" w:cstheme="minorBidi"/>
              <w:color w:val="000000" w:themeColor="text1"/>
              <w:kern w:val="2"/>
              <w:sz w:val="20"/>
              <w:szCs w:val="20"/>
            </w:rPr>
          </w:pPr>
          <w:r w:rsidRPr="00B2659E">
            <w:rPr>
              <w:rFonts w:ascii="Cera PRO" w:hAnsi="Cera PRO" w:cstheme="minorBidi"/>
              <w:color w:val="000000" w:themeColor="text1"/>
              <w:kern w:val="2"/>
              <w:sz w:val="20"/>
              <w:szCs w:val="20"/>
            </w:rPr>
            <w:t>Investigating the Development of an Autonomous</w:t>
          </w:r>
        </w:p>
        <w:p w14:paraId="232C11CC" w14:textId="081F1A70" w:rsidR="00A95C59" w:rsidRPr="00B2659E" w:rsidRDefault="00B2659E" w:rsidP="00B2659E">
          <w:pPr>
            <w:pStyle w:val="Header"/>
            <w:jc w:val="right"/>
            <w:rPr>
              <w:rFonts w:ascii="ƒCí6t" w:hAnsi="ƒCí6t" w:cs="ƒCí6t"/>
              <w:i/>
              <w:iCs/>
            </w:rPr>
          </w:pPr>
          <w:r w:rsidRPr="00B2659E">
            <w:rPr>
              <w:rFonts w:ascii="Cera PRO" w:hAnsi="Cera PRO" w:cstheme="minorBidi"/>
              <w:color w:val="000000" w:themeColor="text1"/>
              <w:kern w:val="2"/>
              <w:sz w:val="20"/>
              <w:szCs w:val="20"/>
            </w:rPr>
            <w:t>Research Assistant – Bachelor Thesis</w:t>
          </w:r>
        </w:p>
      </w:tc>
    </w:tr>
  </w:tbl>
  <w:p w14:paraId="3BBB509B" w14:textId="77777777" w:rsidR="00A95C59" w:rsidRPr="00C800E3" w:rsidRDefault="00A95C59" w:rsidP="00A95C59">
    <w:pPr>
      <w:pStyle w:val="Header"/>
      <w:rPr>
        <w:sz w:val="20"/>
        <w:szCs w:val="20"/>
      </w:rPr>
    </w:pPr>
  </w:p>
  <w:p w14:paraId="1C100C06" w14:textId="77777777" w:rsidR="00A95C59" w:rsidRPr="00C800E3" w:rsidRDefault="00A95C59" w:rsidP="00A95C59">
    <w:pPr>
      <w:pStyle w:val="Header"/>
      <w:rPr>
        <w:sz w:val="20"/>
        <w:szCs w:val="20"/>
      </w:rPr>
    </w:pPr>
  </w:p>
  <w:p w14:paraId="2EAA011F" w14:textId="77777777" w:rsidR="00A95C59" w:rsidRPr="00C800E3" w:rsidRDefault="00A95C59" w:rsidP="00A95C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7AA"/>
    <w:multiLevelType w:val="multilevel"/>
    <w:tmpl w:val="5EE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4A9E"/>
    <w:multiLevelType w:val="hybridMultilevel"/>
    <w:tmpl w:val="B642B83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D33A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4314F9"/>
    <w:multiLevelType w:val="multilevel"/>
    <w:tmpl w:val="8FB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12CAD"/>
    <w:multiLevelType w:val="multilevel"/>
    <w:tmpl w:val="391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B6498"/>
    <w:multiLevelType w:val="multilevel"/>
    <w:tmpl w:val="8FB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90762"/>
    <w:multiLevelType w:val="multilevel"/>
    <w:tmpl w:val="BBF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D6F24"/>
    <w:multiLevelType w:val="multilevel"/>
    <w:tmpl w:val="F99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44F9F"/>
    <w:multiLevelType w:val="multilevel"/>
    <w:tmpl w:val="749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30231"/>
    <w:multiLevelType w:val="multilevel"/>
    <w:tmpl w:val="767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32C6A"/>
    <w:multiLevelType w:val="multilevel"/>
    <w:tmpl w:val="4AA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D299E"/>
    <w:multiLevelType w:val="multilevel"/>
    <w:tmpl w:val="843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00CA7"/>
    <w:multiLevelType w:val="multilevel"/>
    <w:tmpl w:val="230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77711"/>
    <w:multiLevelType w:val="multilevel"/>
    <w:tmpl w:val="8FB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06CE3"/>
    <w:multiLevelType w:val="multilevel"/>
    <w:tmpl w:val="1DDC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6F1884"/>
    <w:multiLevelType w:val="multilevel"/>
    <w:tmpl w:val="7EB6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D48AE"/>
    <w:multiLevelType w:val="hybridMultilevel"/>
    <w:tmpl w:val="E01E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D2779B"/>
    <w:multiLevelType w:val="multilevel"/>
    <w:tmpl w:val="8862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2553EB"/>
    <w:multiLevelType w:val="multilevel"/>
    <w:tmpl w:val="538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24AFB"/>
    <w:multiLevelType w:val="multilevel"/>
    <w:tmpl w:val="866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523C7"/>
    <w:multiLevelType w:val="hybridMultilevel"/>
    <w:tmpl w:val="DEFC18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7328EF"/>
    <w:multiLevelType w:val="hybridMultilevel"/>
    <w:tmpl w:val="358A38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4DC29B10">
      <w:numFmt w:val="bullet"/>
      <w:lvlText w:val="-"/>
      <w:lvlJc w:val="left"/>
      <w:pPr>
        <w:ind w:left="1440" w:hanging="360"/>
      </w:pPr>
      <w:rPr>
        <w:rFonts w:ascii="Cera PRO" w:eastAsiaTheme="minorHAnsi" w:hAnsi="Cera PRO" w:cstheme="minorBid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343711">
    <w:abstractNumId w:val="20"/>
  </w:num>
  <w:num w:numId="2" w16cid:durableId="1767924145">
    <w:abstractNumId w:val="1"/>
  </w:num>
  <w:num w:numId="3" w16cid:durableId="1161039488">
    <w:abstractNumId w:val="21"/>
  </w:num>
  <w:num w:numId="4" w16cid:durableId="1580211051">
    <w:abstractNumId w:val="2"/>
  </w:num>
  <w:num w:numId="5" w16cid:durableId="378629191">
    <w:abstractNumId w:val="10"/>
  </w:num>
  <w:num w:numId="6" w16cid:durableId="1030834292">
    <w:abstractNumId w:val="7"/>
  </w:num>
  <w:num w:numId="7" w16cid:durableId="33122061">
    <w:abstractNumId w:val="11"/>
  </w:num>
  <w:num w:numId="8" w16cid:durableId="2116944150">
    <w:abstractNumId w:val="9"/>
  </w:num>
  <w:num w:numId="9" w16cid:durableId="2024284742">
    <w:abstractNumId w:val="19"/>
  </w:num>
  <w:num w:numId="10" w16cid:durableId="1744646602">
    <w:abstractNumId w:val="4"/>
  </w:num>
  <w:num w:numId="11" w16cid:durableId="1040588313">
    <w:abstractNumId w:val="6"/>
  </w:num>
  <w:num w:numId="12" w16cid:durableId="506677631">
    <w:abstractNumId w:val="17"/>
  </w:num>
  <w:num w:numId="13" w16cid:durableId="1014258957">
    <w:abstractNumId w:val="18"/>
  </w:num>
  <w:num w:numId="14" w16cid:durableId="1289362184">
    <w:abstractNumId w:val="3"/>
  </w:num>
  <w:num w:numId="15" w16cid:durableId="2012366875">
    <w:abstractNumId w:val="8"/>
  </w:num>
  <w:num w:numId="16" w16cid:durableId="539320481">
    <w:abstractNumId w:val="0"/>
  </w:num>
  <w:num w:numId="17" w16cid:durableId="1140154005">
    <w:abstractNumId w:val="15"/>
  </w:num>
  <w:num w:numId="18" w16cid:durableId="2124379">
    <w:abstractNumId w:val="14"/>
  </w:num>
  <w:num w:numId="19" w16cid:durableId="541753006">
    <w:abstractNumId w:val="12"/>
  </w:num>
  <w:num w:numId="20" w16cid:durableId="1906065700">
    <w:abstractNumId w:val="16"/>
  </w:num>
  <w:num w:numId="21" w16cid:durableId="1174537146">
    <w:abstractNumId w:val="5"/>
  </w:num>
  <w:num w:numId="22" w16cid:durableId="1099822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8C"/>
    <w:rsid w:val="0000059F"/>
    <w:rsid w:val="000023C2"/>
    <w:rsid w:val="000246E3"/>
    <w:rsid w:val="00025E43"/>
    <w:rsid w:val="000513B1"/>
    <w:rsid w:val="00054D9E"/>
    <w:rsid w:val="000564F3"/>
    <w:rsid w:val="00074E12"/>
    <w:rsid w:val="00075A93"/>
    <w:rsid w:val="000C376E"/>
    <w:rsid w:val="000D1208"/>
    <w:rsid w:val="000D35FA"/>
    <w:rsid w:val="000E0FC4"/>
    <w:rsid w:val="001051DB"/>
    <w:rsid w:val="00111D07"/>
    <w:rsid w:val="00116821"/>
    <w:rsid w:val="001210D9"/>
    <w:rsid w:val="0013071F"/>
    <w:rsid w:val="00134A50"/>
    <w:rsid w:val="0013642E"/>
    <w:rsid w:val="0014090C"/>
    <w:rsid w:val="0014595D"/>
    <w:rsid w:val="00156785"/>
    <w:rsid w:val="001628A5"/>
    <w:rsid w:val="001809DE"/>
    <w:rsid w:val="001855A1"/>
    <w:rsid w:val="00193ACB"/>
    <w:rsid w:val="001B5291"/>
    <w:rsid w:val="001C3C87"/>
    <w:rsid w:val="001E69F7"/>
    <w:rsid w:val="0020383B"/>
    <w:rsid w:val="00227FD1"/>
    <w:rsid w:val="00233401"/>
    <w:rsid w:val="0024037D"/>
    <w:rsid w:val="00243ADE"/>
    <w:rsid w:val="00250EAF"/>
    <w:rsid w:val="0025755A"/>
    <w:rsid w:val="00272EC9"/>
    <w:rsid w:val="00277AFB"/>
    <w:rsid w:val="0028209B"/>
    <w:rsid w:val="002964A5"/>
    <w:rsid w:val="002A1D09"/>
    <w:rsid w:val="002A1E7D"/>
    <w:rsid w:val="002B4EEB"/>
    <w:rsid w:val="002B75C4"/>
    <w:rsid w:val="002C10FC"/>
    <w:rsid w:val="002E066F"/>
    <w:rsid w:val="003152D9"/>
    <w:rsid w:val="00321B0A"/>
    <w:rsid w:val="0032590F"/>
    <w:rsid w:val="003329A6"/>
    <w:rsid w:val="00334A97"/>
    <w:rsid w:val="00347B08"/>
    <w:rsid w:val="00347F52"/>
    <w:rsid w:val="00352EAF"/>
    <w:rsid w:val="003546D2"/>
    <w:rsid w:val="003617CB"/>
    <w:rsid w:val="00380B56"/>
    <w:rsid w:val="00383B9C"/>
    <w:rsid w:val="00393AC1"/>
    <w:rsid w:val="003A26A0"/>
    <w:rsid w:val="003B2E6A"/>
    <w:rsid w:val="003C037B"/>
    <w:rsid w:val="003C5BE3"/>
    <w:rsid w:val="003C6BEE"/>
    <w:rsid w:val="003D5BED"/>
    <w:rsid w:val="003F1F70"/>
    <w:rsid w:val="00420313"/>
    <w:rsid w:val="00420F87"/>
    <w:rsid w:val="00427541"/>
    <w:rsid w:val="00427C59"/>
    <w:rsid w:val="0044018C"/>
    <w:rsid w:val="00453E20"/>
    <w:rsid w:val="00460C92"/>
    <w:rsid w:val="00464A12"/>
    <w:rsid w:val="00466AB4"/>
    <w:rsid w:val="00473F26"/>
    <w:rsid w:val="00481729"/>
    <w:rsid w:val="0049709F"/>
    <w:rsid w:val="004A5031"/>
    <w:rsid w:val="004B5AE5"/>
    <w:rsid w:val="004B5DF3"/>
    <w:rsid w:val="004C69FA"/>
    <w:rsid w:val="004D3679"/>
    <w:rsid w:val="004D66F5"/>
    <w:rsid w:val="004F5638"/>
    <w:rsid w:val="004F6FD1"/>
    <w:rsid w:val="0050177E"/>
    <w:rsid w:val="005019BB"/>
    <w:rsid w:val="0052087A"/>
    <w:rsid w:val="005215E0"/>
    <w:rsid w:val="00522056"/>
    <w:rsid w:val="005472B8"/>
    <w:rsid w:val="00547A1C"/>
    <w:rsid w:val="0055373D"/>
    <w:rsid w:val="0057084C"/>
    <w:rsid w:val="005918EB"/>
    <w:rsid w:val="005A716A"/>
    <w:rsid w:val="005B3C95"/>
    <w:rsid w:val="005B4BF6"/>
    <w:rsid w:val="005C54A8"/>
    <w:rsid w:val="005E0BD5"/>
    <w:rsid w:val="005F433C"/>
    <w:rsid w:val="005F44BB"/>
    <w:rsid w:val="006038A1"/>
    <w:rsid w:val="0060752A"/>
    <w:rsid w:val="00620495"/>
    <w:rsid w:val="00622B90"/>
    <w:rsid w:val="00645C7F"/>
    <w:rsid w:val="006465CF"/>
    <w:rsid w:val="0064753B"/>
    <w:rsid w:val="006631E3"/>
    <w:rsid w:val="0066352E"/>
    <w:rsid w:val="00681910"/>
    <w:rsid w:val="00686200"/>
    <w:rsid w:val="00686ECA"/>
    <w:rsid w:val="006909F6"/>
    <w:rsid w:val="006A22F5"/>
    <w:rsid w:val="006A6860"/>
    <w:rsid w:val="006D3E8F"/>
    <w:rsid w:val="006F335E"/>
    <w:rsid w:val="006F3D3A"/>
    <w:rsid w:val="007122B5"/>
    <w:rsid w:val="007129F7"/>
    <w:rsid w:val="0071556F"/>
    <w:rsid w:val="007229CC"/>
    <w:rsid w:val="00735597"/>
    <w:rsid w:val="007513D9"/>
    <w:rsid w:val="007643E4"/>
    <w:rsid w:val="0077422C"/>
    <w:rsid w:val="00774DAA"/>
    <w:rsid w:val="007770FA"/>
    <w:rsid w:val="007778B5"/>
    <w:rsid w:val="00782170"/>
    <w:rsid w:val="007852B3"/>
    <w:rsid w:val="007A760A"/>
    <w:rsid w:val="007B3403"/>
    <w:rsid w:val="007C0588"/>
    <w:rsid w:val="007C1EEE"/>
    <w:rsid w:val="007C41DA"/>
    <w:rsid w:val="007D2A70"/>
    <w:rsid w:val="007F692B"/>
    <w:rsid w:val="0080051C"/>
    <w:rsid w:val="0080178E"/>
    <w:rsid w:val="008021CA"/>
    <w:rsid w:val="00826460"/>
    <w:rsid w:val="008264AC"/>
    <w:rsid w:val="00827618"/>
    <w:rsid w:val="00843BAB"/>
    <w:rsid w:val="00851161"/>
    <w:rsid w:val="0085169E"/>
    <w:rsid w:val="00852565"/>
    <w:rsid w:val="008610A5"/>
    <w:rsid w:val="00865179"/>
    <w:rsid w:val="00874CD2"/>
    <w:rsid w:val="00876D91"/>
    <w:rsid w:val="00881917"/>
    <w:rsid w:val="00883FAA"/>
    <w:rsid w:val="0088595C"/>
    <w:rsid w:val="008A40F6"/>
    <w:rsid w:val="008A4E1B"/>
    <w:rsid w:val="008A6ED6"/>
    <w:rsid w:val="008A7E7E"/>
    <w:rsid w:val="008B1683"/>
    <w:rsid w:val="008C1A6F"/>
    <w:rsid w:val="008D63EA"/>
    <w:rsid w:val="008E1330"/>
    <w:rsid w:val="008E18EB"/>
    <w:rsid w:val="008E3122"/>
    <w:rsid w:val="008F134A"/>
    <w:rsid w:val="008F5220"/>
    <w:rsid w:val="00907BDE"/>
    <w:rsid w:val="00917354"/>
    <w:rsid w:val="00941F03"/>
    <w:rsid w:val="0094485C"/>
    <w:rsid w:val="0094703B"/>
    <w:rsid w:val="009529DC"/>
    <w:rsid w:val="00955AD3"/>
    <w:rsid w:val="009636C4"/>
    <w:rsid w:val="00963C23"/>
    <w:rsid w:val="009677A2"/>
    <w:rsid w:val="00983F88"/>
    <w:rsid w:val="009A6C39"/>
    <w:rsid w:val="009B13EE"/>
    <w:rsid w:val="009B4555"/>
    <w:rsid w:val="009B7B25"/>
    <w:rsid w:val="009C65BF"/>
    <w:rsid w:val="009C73A4"/>
    <w:rsid w:val="009D0B76"/>
    <w:rsid w:val="009D1782"/>
    <w:rsid w:val="009D47E1"/>
    <w:rsid w:val="009E3813"/>
    <w:rsid w:val="009E4383"/>
    <w:rsid w:val="009F11DC"/>
    <w:rsid w:val="009F66C7"/>
    <w:rsid w:val="00A103D4"/>
    <w:rsid w:val="00A25593"/>
    <w:rsid w:val="00A541CA"/>
    <w:rsid w:val="00A565AB"/>
    <w:rsid w:val="00A624CC"/>
    <w:rsid w:val="00A67D1E"/>
    <w:rsid w:val="00A700BB"/>
    <w:rsid w:val="00A95C59"/>
    <w:rsid w:val="00A966D5"/>
    <w:rsid w:val="00AA33F0"/>
    <w:rsid w:val="00AB25AA"/>
    <w:rsid w:val="00AB49B9"/>
    <w:rsid w:val="00AC304B"/>
    <w:rsid w:val="00AD1BCE"/>
    <w:rsid w:val="00AE58EE"/>
    <w:rsid w:val="00AF269D"/>
    <w:rsid w:val="00B01B33"/>
    <w:rsid w:val="00B104CB"/>
    <w:rsid w:val="00B1395A"/>
    <w:rsid w:val="00B15C6D"/>
    <w:rsid w:val="00B2659E"/>
    <w:rsid w:val="00B27A0E"/>
    <w:rsid w:val="00B34A23"/>
    <w:rsid w:val="00B34F3A"/>
    <w:rsid w:val="00B51E5D"/>
    <w:rsid w:val="00B53FB6"/>
    <w:rsid w:val="00B64FDC"/>
    <w:rsid w:val="00B6594E"/>
    <w:rsid w:val="00B65A6C"/>
    <w:rsid w:val="00B65ECB"/>
    <w:rsid w:val="00B8379C"/>
    <w:rsid w:val="00B906E0"/>
    <w:rsid w:val="00BA55AD"/>
    <w:rsid w:val="00BB3C5C"/>
    <w:rsid w:val="00BC59BB"/>
    <w:rsid w:val="00BD0977"/>
    <w:rsid w:val="00BE4949"/>
    <w:rsid w:val="00BF3949"/>
    <w:rsid w:val="00BF3EB8"/>
    <w:rsid w:val="00BF6747"/>
    <w:rsid w:val="00C007B6"/>
    <w:rsid w:val="00C06197"/>
    <w:rsid w:val="00C26FA0"/>
    <w:rsid w:val="00C45334"/>
    <w:rsid w:val="00C73A4C"/>
    <w:rsid w:val="00C7543E"/>
    <w:rsid w:val="00C7708A"/>
    <w:rsid w:val="00C800E3"/>
    <w:rsid w:val="00C81CB5"/>
    <w:rsid w:val="00C91E54"/>
    <w:rsid w:val="00CB37F2"/>
    <w:rsid w:val="00CD0516"/>
    <w:rsid w:val="00CD47BA"/>
    <w:rsid w:val="00CE228D"/>
    <w:rsid w:val="00CF247D"/>
    <w:rsid w:val="00CF7BD0"/>
    <w:rsid w:val="00D01F6E"/>
    <w:rsid w:val="00D06D62"/>
    <w:rsid w:val="00D108AB"/>
    <w:rsid w:val="00D53C10"/>
    <w:rsid w:val="00D57F17"/>
    <w:rsid w:val="00D865B3"/>
    <w:rsid w:val="00DA174B"/>
    <w:rsid w:val="00DB1BF2"/>
    <w:rsid w:val="00DB3967"/>
    <w:rsid w:val="00DC59BC"/>
    <w:rsid w:val="00DE721D"/>
    <w:rsid w:val="00DF3AD3"/>
    <w:rsid w:val="00DF55C1"/>
    <w:rsid w:val="00E066DD"/>
    <w:rsid w:val="00E22937"/>
    <w:rsid w:val="00E3063D"/>
    <w:rsid w:val="00E41D2F"/>
    <w:rsid w:val="00E44EE7"/>
    <w:rsid w:val="00E57405"/>
    <w:rsid w:val="00E623FD"/>
    <w:rsid w:val="00E627B8"/>
    <w:rsid w:val="00E6524D"/>
    <w:rsid w:val="00E65B08"/>
    <w:rsid w:val="00E73A1E"/>
    <w:rsid w:val="00E750EB"/>
    <w:rsid w:val="00E91592"/>
    <w:rsid w:val="00EA49EB"/>
    <w:rsid w:val="00EA58B8"/>
    <w:rsid w:val="00EB7636"/>
    <w:rsid w:val="00EC0F8D"/>
    <w:rsid w:val="00EC5F28"/>
    <w:rsid w:val="00EE45AA"/>
    <w:rsid w:val="00EE5853"/>
    <w:rsid w:val="00F12F5D"/>
    <w:rsid w:val="00F15E6A"/>
    <w:rsid w:val="00F406F2"/>
    <w:rsid w:val="00F4275D"/>
    <w:rsid w:val="00F55276"/>
    <w:rsid w:val="00F570AF"/>
    <w:rsid w:val="00F617F5"/>
    <w:rsid w:val="00F733DD"/>
    <w:rsid w:val="00F736C7"/>
    <w:rsid w:val="00F75C61"/>
    <w:rsid w:val="00F87B48"/>
    <w:rsid w:val="00FA3045"/>
    <w:rsid w:val="00FA54AE"/>
    <w:rsid w:val="00FB3BB1"/>
    <w:rsid w:val="00FC192B"/>
    <w:rsid w:val="00FC2C68"/>
    <w:rsid w:val="00FC4D09"/>
    <w:rsid w:val="00FD02B6"/>
    <w:rsid w:val="00FD5AE1"/>
    <w:rsid w:val="00FE18DB"/>
    <w:rsid w:val="00FE4657"/>
    <w:rsid w:val="00FE4B75"/>
    <w:rsid w:val="00FE5CF1"/>
    <w:rsid w:val="00FE7701"/>
    <w:rsid w:val="249752C9"/>
    <w:rsid w:val="2FB2D006"/>
    <w:rsid w:val="30FD30F2"/>
    <w:rsid w:val="4DFDA854"/>
    <w:rsid w:val="674338EA"/>
    <w:rsid w:val="79EAC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31B69"/>
  <w15:chartTrackingRefBased/>
  <w15:docId w15:val="{1229E7FF-9311-40B1-BBF2-4E9B4AD2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C2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0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0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0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0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0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0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0AF"/>
  </w:style>
  <w:style w:type="paragraph" w:styleId="Footer">
    <w:name w:val="footer"/>
    <w:basedOn w:val="Normal"/>
    <w:link w:val="FooterChar"/>
    <w:uiPriority w:val="99"/>
    <w:unhideWhenUsed/>
    <w:rsid w:val="00F570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0AF"/>
  </w:style>
  <w:style w:type="table" w:styleId="ListTable6Colorful">
    <w:name w:val="List Table 6 Colorful"/>
    <w:basedOn w:val="TableNormal"/>
    <w:uiPriority w:val="51"/>
    <w:rsid w:val="00622B90"/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22B9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A7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2EC9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CB37F2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2659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2659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B2659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B2659E"/>
  </w:style>
  <w:style w:type="character" w:customStyle="1" w:styleId="outlook-search-highlight">
    <w:name w:val="outlook-search-highlight"/>
    <w:basedOn w:val="DefaultParagraphFont"/>
    <w:rsid w:val="00B2659E"/>
  </w:style>
  <w:style w:type="paragraph" w:customStyle="1" w:styleId="p1">
    <w:name w:val="p1"/>
    <w:basedOn w:val="Normal"/>
    <w:rsid w:val="00963C2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963C23"/>
  </w:style>
  <w:style w:type="character" w:customStyle="1" w:styleId="s2">
    <w:name w:val="s2"/>
    <w:basedOn w:val="DefaultParagraphFont"/>
    <w:rsid w:val="00963C23"/>
  </w:style>
  <w:style w:type="paragraph" w:customStyle="1" w:styleId="p2">
    <w:name w:val="p2"/>
    <w:basedOn w:val="Normal"/>
    <w:rsid w:val="00963C23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963C23"/>
  </w:style>
  <w:style w:type="paragraph" w:customStyle="1" w:styleId="p3">
    <w:name w:val="p3"/>
    <w:basedOn w:val="Normal"/>
    <w:rsid w:val="00963C23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420313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1391\OneDrive%20-%20NHL%20Stenden\Documents\Aangepaste%20Office-sjablonen\Basisdocument%20vergad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6C18221C2244EB4185157F5A2CAC3" ma:contentTypeVersion="4" ma:contentTypeDescription="Create a new document." ma:contentTypeScope="" ma:versionID="bbb75d86b8f642176dcb51e1a45b8d82">
  <xsd:schema xmlns:xsd="http://www.w3.org/2001/XMLSchema" xmlns:xs="http://www.w3.org/2001/XMLSchema" xmlns:p="http://schemas.microsoft.com/office/2006/metadata/properties" xmlns:ns2="211e0ed1-d437-43f8-b514-b4c8c47c9108" targetNamespace="http://schemas.microsoft.com/office/2006/metadata/properties" ma:root="true" ma:fieldsID="c373e7933226bcce5c4e7d664d1bf39c" ns2:_="">
    <xsd:import namespace="211e0ed1-d437-43f8-b514-b4c8c47c91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e0ed1-d437-43f8-b514-b4c8c47c91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EA3801-1AF6-4976-A36A-EA07A84008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5AA9CB-BF4F-4D58-A62E-3D47FB7A6B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6F0C6B-0332-4031-A191-01269456C8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1e0ed1-d437-43f8-b514-b4c8c47c91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C:\Users\e1391\OneDrive - NHL Stenden\Documents\Aangepaste Office-sjablonen\Basisdocument vergadering.dotx</Template>
  <TotalTime>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 Braamhaar-Haandrikman</dc:creator>
  <cp:keywords/>
  <dc:description/>
  <cp:lastModifiedBy>Nikita Golovanov</cp:lastModifiedBy>
  <cp:revision>2</cp:revision>
  <dcterms:created xsi:type="dcterms:W3CDTF">2026-02-17T18:22:00Z</dcterms:created>
  <dcterms:modified xsi:type="dcterms:W3CDTF">2026-02-17T18:22:00Z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0x010100BFC6C18221C2244EB4185157F5A2CAC3</vt:lpwstr>
  </property>
  <property fmtid="{D5CDD505-2E9C-101B-9397-08002B2CF9AE}" pid="3" name="MediaServiceImageTags">
    <vt:lpwstr/>
  </property>
  <property fmtid="{D5CDD505-2E9C-101B-9397-08002B2CF9AE}" pid="4" name="Order">
    <vt:r8>384600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